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6"/>
        <w:bidi w:val="0"/>
        <w:jc w:val="left"/>
        <w:rPr>
          <w:rFonts w:ascii="Times NR MT Pro" w:eastAsia="Times NR MT Pro" w:cs="Times NR MT Pro" w:hAnsi="Times NR MT Pro"/>
          <w:b/>
          <w:bCs/>
          <w:sz w:val="28"/>
          <w:szCs w:val="28"/>
          <w:u w:val="single"/>
        </w:rPr>
      </w:pPr>
      <w:r>
        <w:rPr>
          <w:rFonts w:ascii="Times NR MT Pro" w:eastAsia="Times NR MT Pro" w:cs="Times NR MT Pro" w:hAnsi="Times NR MT Pro"/>
          <w:b/>
          <w:bCs/>
          <w:sz w:val="32"/>
          <w:szCs w:val="32"/>
        </w:rPr>
        <w:t>REQUIREMENT SPECIFICATION DOCUMENT</w:t>
      </w:r>
    </w:p>
    <w:p>
      <w:pPr>
        <w:pStyle w:val="16"/>
        <w:bidi w:val="0"/>
        <w:jc w:val="left"/>
        <w:rPr>
          <w:rFonts w:ascii="Times NR MT Pro" w:eastAsia="Times NR MT Pro" w:cs="Times NR MT Pro" w:hAnsi="Times NR MT Pro"/>
          <w:b/>
          <w:bCs/>
          <w:sz w:val="28"/>
          <w:szCs w:val="28"/>
        </w:rPr>
      </w:pPr>
      <w:r>
        <w:rPr>
          <w:rFonts w:ascii="Times NR MT Pro" w:eastAsia="Times NR MT Pro" w:cs="Times NR MT Pro" w:hAnsi="Times NR MT Pro"/>
          <w:b/>
          <w:bCs/>
          <w:sz w:val="28"/>
          <w:szCs w:val="28"/>
          <w:u w:val="single"/>
        </w:rPr>
        <w:t>E-COMMERCE MANAGEMENT SYSTEM (EMS)</w:t>
      </w:r>
    </w:p>
    <w:p>
      <w:pPr>
        <w:pStyle w:val="16"/>
        <w:bidi w:val="0"/>
        <w:jc w:val="left"/>
        <w:rPr>
          <w:rFonts w:ascii="Times NR MT Pro" w:eastAsia="Times NR MT Pro" w:cs="Times NR MT Pro" w:hAnsi="Times NR MT Pro"/>
          <w:b/>
          <w:bCs/>
          <w:sz w:val="24"/>
          <w:szCs w:val="24"/>
        </w:rPr>
      </w:pPr>
      <w:r>
        <w:rPr>
          <w:rFonts w:ascii="Times NR MT Pro" w:eastAsia="Times NR MT Pro" w:cs="Times NR MT Pro" w:hAnsi="Times NR MT Pro"/>
          <w:b/>
          <w:bCs/>
          <w:sz w:val="28"/>
          <w:szCs w:val="28"/>
        </w:rPr>
        <w:t>ONLINE BOOK STORE</w:t>
      </w:r>
    </w:p>
    <w:p>
      <w:pPr>
        <w:pStyle w:val="16"/>
        <w:bidi w:val="0"/>
        <w:jc w:val="left"/>
        <w:rPr>
          <w:rFonts w:ascii="Times NR MT Pro" w:eastAsia="Times NR MT Pro" w:cs="Times NR MT Pro" w:hAnsi="Times NR MT Pro"/>
        </w:rPr>
      </w:pPr>
      <w:r>
        <w:rPr>
          <w:rFonts w:ascii="Times NR MT Pro" w:eastAsia="Times NR MT Pro" w:cs="Times NR MT Pro" w:hAnsi="Times NR MT Pro"/>
          <w:b/>
          <w:bCs/>
          <w:sz w:val="24"/>
          <w:szCs w:val="24"/>
        </w:rPr>
        <w:t>1. INTRODUCTION</w:t>
      </w:r>
    </w:p>
    <w:p>
      <w:pPr>
        <w:pStyle w:val="16"/>
        <w:bidi w:val="0"/>
        <w:jc w:val="left"/>
        <w:rPr>
          <w:rFonts w:ascii="Times NR MT Pro" w:eastAsia="Times NR MT Pro" w:cs="Times NR MT Pro" w:hAnsi="Times NR MT Pro"/>
          <w:b/>
          <w:bCs/>
          <w:sz w:val="24"/>
          <w:szCs w:val="24"/>
        </w:rPr>
      </w:pPr>
      <w:r>
        <w:rPr>
          <w:rFonts w:ascii="Times NR MT Pro" w:eastAsia="Times NR MT Pro" w:cs="Times NR MT Pro" w:hAnsi="Times NR MT Pro"/>
        </w:rPr>
        <w:t>This section introduces the Online Book Store as an e-commerce platform that allows customers to purchase books online. It explains that the system helps manage books, customers, orders, payments, and deliveries, making book shopping easy and convenient anytime and anywhere.</w:t>
      </w:r>
    </w:p>
    <w:p>
      <w:pPr>
        <w:pStyle w:val="16"/>
        <w:bidi w:val="0"/>
        <w:jc w:val="left"/>
        <w:rPr>
          <w:rFonts w:ascii="Times NR MT Pro" w:eastAsia="Times NR MT Pro" w:cs="Times NR MT Pro" w:hAnsi="Times NR MT Pro"/>
        </w:rPr>
      </w:pPr>
      <w:r>
        <w:rPr>
          <w:rFonts w:ascii="Times NR MT Pro" w:eastAsia="Times NR MT Pro" w:cs="Times NR MT Pro" w:hAnsi="Times NR MT Pro"/>
          <w:b/>
          <w:bCs/>
          <w:sz w:val="24"/>
          <w:szCs w:val="24"/>
        </w:rPr>
        <w:t>2. SCOPE</w:t>
      </w:r>
    </w:p>
    <w:p>
      <w:pPr>
        <w:pStyle w:val="16"/>
        <w:bidi w:val="0"/>
        <w:jc w:val="left"/>
        <w:rPr>
          <w:rFonts w:ascii="Times NR MT Pro" w:eastAsia="Times NR MT Pro" w:cs="Times NR MT Pro" w:hAnsi="Times NR MT Pro"/>
        </w:rPr>
      </w:pPr>
      <w:r>
        <w:rPr>
          <w:rFonts w:ascii="Times NR MT Pro" w:eastAsia="Times NR MT Pro" w:cs="Times NR MT Pro" w:hAnsi="Times NR MT Pro"/>
        </w:rPr>
        <w:t>Here we define what the Online Book Store will achieve and why it's useful:</w:t>
      </w:r>
    </w:p>
    <w:p>
      <w:pPr>
        <w:pStyle w:val="16"/>
        <w:bidi w:val="0"/>
        <w:jc w:val="left"/>
        <w:rPr>
          <w:rFonts w:ascii="Times NR MT Pro" w:eastAsia="Times NR MT Pro" w:cs="Times NR MT Pro" w:hAnsi="Times NR MT Pro"/>
        </w:rPr>
      </w:pPr>
      <w:r>
        <w:rPr>
          <w:rFonts w:ascii="Times NR MT Pro" w:eastAsia="Times NR MT Pro" w:cs="Times NR MT Pro" w:hAnsi="Times NR MT Pro"/>
        </w:rPr>
        <w:t xml:space="preserve">  • </w:t>
      </w:r>
      <w:r>
        <w:rPr>
          <w:rFonts w:ascii="Times NR MT Pro" w:eastAsia="Times NR MT Pro" w:cs="Times NR MT Pro" w:hAnsi="Times NR MT Pro"/>
        </w:rPr>
        <w:t>Customers can browse and buy books online.</w:t>
      </w:r>
    </w:p>
    <w:p>
      <w:pPr>
        <w:pStyle w:val="16"/>
        <w:bidi w:val="0"/>
        <w:jc w:val="left"/>
        <w:rPr>
          <w:rFonts w:ascii="Times NR MT Pro" w:eastAsia="Times NR MT Pro" w:cs="Times NR MT Pro" w:hAnsi="Times NR MT Pro"/>
        </w:rPr>
      </w:pPr>
      <w:r>
        <w:rPr>
          <w:rFonts w:ascii="Times NR MT Pro" w:eastAsia="Times NR MT Pro" w:cs="Times NR MT Pro" w:hAnsi="Times NR MT Pro"/>
        </w:rPr>
        <w:t xml:space="preserve">  • </w:t>
      </w:r>
      <w:r>
        <w:rPr>
          <w:rFonts w:ascii="Times NR MT Pro" w:eastAsia="Times NR MT Pro" w:cs="Times NR MT Pro" w:hAnsi="Times NR MT Pro"/>
        </w:rPr>
        <w:t>Sellers can add and manage books easily.</w:t>
      </w:r>
    </w:p>
    <w:p>
      <w:pPr>
        <w:pStyle w:val="16"/>
        <w:bidi w:val="0"/>
        <w:jc w:val="left"/>
        <w:rPr>
          <w:rFonts w:ascii="Times NR MT Pro" w:eastAsia="Times NR MT Pro" w:cs="Times NR MT Pro" w:hAnsi="Times NR MT Pro"/>
        </w:rPr>
      </w:pPr>
      <w:r>
        <w:rPr>
          <w:rFonts w:ascii="Times NR MT Pro" w:eastAsia="Times NR MT Pro" w:cs="Times NR MT Pro" w:hAnsi="Times NR MT Pro"/>
        </w:rPr>
        <w:t xml:space="preserve">  • </w:t>
      </w:r>
      <w:r>
        <w:rPr>
          <w:rFonts w:ascii="Times NR MT Pro" w:eastAsia="Times NR MT Pro" w:cs="Times NR MT Pro" w:hAnsi="Times NR MT Pro"/>
        </w:rPr>
        <w:t>Customers can make secure online payments.</w:t>
      </w:r>
    </w:p>
    <w:p>
      <w:pPr>
        <w:pStyle w:val="16"/>
        <w:bidi w:val="0"/>
        <w:jc w:val="left"/>
        <w:rPr>
          <w:rFonts w:ascii="Times NR MT Pro" w:eastAsia="Times NR MT Pro" w:cs="Times NR MT Pro" w:hAnsi="Times NR MT Pro"/>
        </w:rPr>
      </w:pPr>
      <w:r>
        <w:rPr>
          <w:rFonts w:ascii="Times NR MT Pro" w:eastAsia="Times NR MT Pro" w:cs="Times NR MT Pro" w:hAnsi="Times NR MT Pro"/>
        </w:rPr>
        <w:t xml:space="preserve">  • </w:t>
      </w:r>
      <w:r>
        <w:rPr>
          <w:rFonts w:ascii="Times NR MT Pro" w:eastAsia="Times NR MT Pro" w:cs="Times NR MT Pro" w:hAnsi="Times NR MT Pro"/>
        </w:rPr>
        <w:t>Customers can track their orders.</w:t>
      </w:r>
    </w:p>
    <w:p>
      <w:pPr>
        <w:pStyle w:val="16"/>
        <w:bidi w:val="0"/>
        <w:jc w:val="left"/>
        <w:rPr>
          <w:rFonts w:ascii="Times NR MT Pro" w:eastAsia="Times NR MT Pro" w:cs="Times NR MT Pro" w:hAnsi="Times NR MT Pro"/>
          <w:b/>
          <w:bCs/>
          <w:sz w:val="24"/>
          <w:szCs w:val="24"/>
        </w:rPr>
      </w:pPr>
      <w:r>
        <w:rPr>
          <w:rFonts w:ascii="Times NR MT Pro" w:eastAsia="Times NR MT Pro" w:cs="Times NR MT Pro" w:hAnsi="Times NR MT Pro"/>
        </w:rPr>
        <w:t xml:space="preserve">  • </w:t>
      </w:r>
      <w:r>
        <w:rPr>
          <w:rFonts w:ascii="Times NR MT Pro" w:eastAsia="Times NR MT Pro" w:cs="Times NR MT Pro" w:hAnsi="Times NR MT Pro"/>
        </w:rPr>
        <w:t>The system can grow as the number of books and users increases.</w:t>
      </w:r>
    </w:p>
    <w:p>
      <w:pPr>
        <w:pStyle w:val="16"/>
        <w:bidi w:val="0"/>
        <w:jc w:val="left"/>
        <w:rPr>
          <w:rFonts w:ascii="Times NR MT Pro" w:eastAsia="Times NR MT Pro" w:cs="Times NR MT Pro" w:hAnsi="Times NR MT Pro"/>
        </w:rPr>
      </w:pPr>
      <w:r>
        <w:rPr>
          <w:rFonts w:ascii="Times NR MT Pro" w:eastAsia="Times NR MT Pro" w:cs="Times NR MT Pro" w:hAnsi="Times NR MT Pro"/>
          <w:b/>
          <w:bCs/>
          <w:sz w:val="24"/>
          <w:szCs w:val="24"/>
        </w:rPr>
        <w:t>3. PROBLEM STATEMENT</w:t>
      </w:r>
    </w:p>
    <w:p>
      <w:pPr>
        <w:pStyle w:val="16"/>
        <w:bidi w:val="0"/>
        <w:jc w:val="left"/>
        <w:rPr>
          <w:rFonts w:ascii="Times NR MT Pro" w:eastAsia="Times NR MT Pro" w:cs="Times NR MT Pro" w:hAnsi="Times NR MT Pro"/>
        </w:rPr>
      </w:pPr>
      <w:r>
        <w:rPr>
          <w:rFonts w:ascii="Times NR MT Pro" w:eastAsia="Times NR MT Pro" w:cs="Times NR MT Pro" w:hAnsi="Times NR MT Pro"/>
        </w:rPr>
        <w:t>This explains the issues in traditional book shopping:</w:t>
      </w:r>
    </w:p>
    <w:p>
      <w:pPr>
        <w:pStyle w:val="16"/>
        <w:bidi w:val="0"/>
        <w:jc w:val="left"/>
        <w:rPr>
          <w:rFonts w:ascii="Times NR MT Pro" w:eastAsia="Times NR MT Pro" w:cs="Times NR MT Pro" w:hAnsi="Times NR MT Pro"/>
        </w:rPr>
      </w:pPr>
      <w:r>
        <w:rPr>
          <w:rFonts w:ascii="Times NR MT Pro" w:eastAsia="Times NR MT Pro" w:cs="Times NR MT Pro" w:hAnsi="Times NR MT Pro"/>
        </w:rPr>
        <w:t xml:space="preserve">  • </w:t>
      </w:r>
      <w:r>
        <w:rPr>
          <w:rFonts w:ascii="Times NR MT Pro" w:eastAsia="Times NR MT Pro" w:cs="Times NR MT Pro" w:hAnsi="Times NR MT Pro"/>
        </w:rPr>
        <w:t>Limited access to bookstores.</w:t>
      </w:r>
    </w:p>
    <w:p>
      <w:pPr>
        <w:pStyle w:val="16"/>
        <w:bidi w:val="0"/>
        <w:jc w:val="left"/>
        <w:rPr>
          <w:rFonts w:ascii="Times NR MT Pro" w:eastAsia="Times NR MT Pro" w:cs="Times NR MT Pro" w:hAnsi="Times NR MT Pro"/>
        </w:rPr>
      </w:pPr>
      <w:r>
        <w:rPr>
          <w:rFonts w:ascii="Times NR MT Pro" w:eastAsia="Times NR MT Pro" w:cs="Times NR MT Pro" w:hAnsi="Times NR MT Pro"/>
        </w:rPr>
        <w:t xml:space="preserve">  • </w:t>
      </w:r>
      <w:r>
        <w:rPr>
          <w:rFonts w:ascii="Times NR MT Pro" w:eastAsia="Times NR MT Pro" w:cs="Times NR MT Pro" w:hAnsi="Times NR MT Pro"/>
        </w:rPr>
        <w:t>Manual order processing takes more time.</w:t>
      </w:r>
    </w:p>
    <w:p>
      <w:pPr>
        <w:pStyle w:val="16"/>
        <w:bidi w:val="0"/>
        <w:jc w:val="left"/>
        <w:rPr>
          <w:rFonts w:ascii="Times NR MT Pro" w:eastAsia="Times NR MT Pro" w:cs="Times NR MT Pro" w:hAnsi="Times NR MT Pro"/>
        </w:rPr>
      </w:pPr>
      <w:r>
        <w:rPr>
          <w:rFonts w:ascii="Times NR MT Pro" w:eastAsia="Times NR MT Pro" w:cs="Times NR MT Pro" w:hAnsi="Times NR MT Pro"/>
        </w:rPr>
        <w:t xml:space="preserve">  • </w:t>
      </w:r>
      <w:r>
        <w:rPr>
          <w:rFonts w:ascii="Times NR MT Pro" w:eastAsia="Times NR MT Pro" w:cs="Times NR MT Pro" w:hAnsi="Times NR MT Pro"/>
        </w:rPr>
        <w:t>Difficulty in managing book inventory.</w:t>
      </w:r>
    </w:p>
    <w:p>
      <w:pPr>
        <w:pStyle w:val="16"/>
        <w:bidi w:val="0"/>
        <w:jc w:val="left"/>
        <w:rPr>
          <w:rFonts w:ascii="Times NR MT Pro" w:eastAsia="Times NR MT Pro" w:cs="Times NR MT Pro" w:hAnsi="Times NR MT Pro"/>
        </w:rPr>
      </w:pPr>
      <w:r>
        <w:rPr>
          <w:rFonts w:ascii="Times NR MT Pro" w:eastAsia="Times NR MT Pro" w:cs="Times NR MT Pro" w:hAnsi="Times NR MT Pro"/>
        </w:rPr>
        <w:t xml:space="preserve">  • </w:t>
      </w:r>
      <w:r>
        <w:rPr>
          <w:rFonts w:ascii="Times NR MT Pro" w:eastAsia="Times NR MT Pro" w:cs="Times NR MT Pro" w:hAnsi="Times NR MT Pro"/>
        </w:rPr>
        <w:t>Customers may not find the required books easily.</w:t>
      </w:r>
    </w:p>
    <w:p>
      <w:pPr>
        <w:pStyle w:val="16"/>
        <w:bidi w:val="0"/>
        <w:jc w:val="left"/>
        <w:rPr>
          <w:rFonts w:ascii="Times NR MT Pro" w:eastAsia="Times NR MT Pro" w:cs="Times NR MT Pro" w:hAnsi="Times NR MT Pro"/>
          <w:b/>
          <w:bCs/>
          <w:sz w:val="24"/>
          <w:szCs w:val="24"/>
        </w:rPr>
      </w:pPr>
      <w:r>
        <w:rPr>
          <w:rFonts w:ascii="Times NR MT Pro" w:eastAsia="Times NR MT Pro" w:cs="Times NR MT Pro" w:hAnsi="Times NR MT Pro"/>
        </w:rPr>
        <w:t>The Online Book Store solves these problems by providing a digital platform that automates book sales, inventory management, and order processing.</w:t>
      </w:r>
    </w:p>
    <w:p>
      <w:pPr>
        <w:pStyle w:val="16"/>
        <w:bidi w:val="0"/>
        <w:jc w:val="left"/>
        <w:rPr>
          <w:rFonts w:ascii="Times NR MT Pro" w:eastAsia="Times NR MT Pro" w:cs="Times NR MT Pro" w:hAnsi="Times NR MT Pro"/>
        </w:rPr>
      </w:pPr>
      <w:r>
        <w:rPr>
          <w:rFonts w:ascii="Times NR MT Pro" w:eastAsia="Times NR MT Pro" w:cs="Times NR MT Pro" w:hAnsi="Times NR MT Pro"/>
          <w:b/>
          <w:bCs/>
          <w:sz w:val="24"/>
          <w:szCs w:val="24"/>
        </w:rPr>
        <w:t>4. STAKEHOLDERS</w:t>
      </w:r>
    </w:p>
    <w:p>
      <w:pPr>
        <w:pStyle w:val="16"/>
        <w:bidi w:val="0"/>
        <w:jc w:val="left"/>
        <w:rPr>
          <w:rFonts w:ascii="Times NR MT Pro" w:eastAsia="Times NR MT Pro" w:cs="Times NR MT Pro" w:hAnsi="Times NR MT Pro"/>
        </w:rPr>
      </w:pPr>
      <w:r>
        <w:rPr>
          <w:rFonts w:ascii="Times NR MT Pro" w:eastAsia="Times NR MT Pro" w:cs="Times NR MT Pro" w:hAnsi="Times NR MT Pro"/>
        </w:rPr>
        <w:t xml:space="preserve">  • </w:t>
      </w:r>
      <w:r>
        <w:rPr>
          <w:rFonts w:ascii="Times NR MT Pro" w:eastAsia="Times NR MT Pro" w:cs="Times NR MT Pro" w:hAnsi="Times NR MT Pro"/>
        </w:rPr>
        <w:t>Lists the people who interact with the system:</w:t>
      </w:r>
    </w:p>
    <w:p>
      <w:pPr>
        <w:pStyle w:val="16"/>
        <w:bidi w:val="0"/>
        <w:jc w:val="left"/>
        <w:rPr>
          <w:rFonts w:ascii="Times NR MT Pro" w:eastAsia="Times NR MT Pro" w:cs="Times NR MT Pro" w:hAnsi="Times NR MT Pro"/>
        </w:rPr>
      </w:pPr>
      <w:r>
        <w:rPr>
          <w:rFonts w:ascii="Times NR MT Pro" w:eastAsia="Times NR MT Pro" w:cs="Times NR MT Pro" w:hAnsi="Times NR MT Pro"/>
        </w:rPr>
        <w:t xml:space="preserve">  • </w:t>
      </w:r>
      <w:r>
        <w:rPr>
          <w:rFonts w:ascii="Times NR MT Pro" w:eastAsia="Times NR MT Pro" w:cs="Times NR MT Pro" w:hAnsi="Times NR MT Pro"/>
        </w:rPr>
        <w:t>Customers (search books, purchase books, track orders).</w:t>
      </w:r>
    </w:p>
    <w:p>
      <w:pPr>
        <w:pStyle w:val="16"/>
        <w:bidi w:val="0"/>
        <w:jc w:val="left"/>
        <w:rPr>
          <w:rFonts w:ascii="Times NR MT Pro" w:eastAsia="Times NR MT Pro" w:cs="Times NR MT Pro" w:hAnsi="Times NR MT Pro"/>
        </w:rPr>
      </w:pPr>
      <w:r>
        <w:rPr>
          <w:rFonts w:ascii="Times NR MT Pro" w:eastAsia="Times NR MT Pro" w:cs="Times NR MT Pro" w:hAnsi="Times NR MT Pro"/>
        </w:rPr>
        <w:t xml:space="preserve">  • </w:t>
      </w:r>
      <w:r>
        <w:rPr>
          <w:rFonts w:ascii="Times NR MT Pro" w:eastAsia="Times NR MT Pro" w:cs="Times NR MT Pro" w:hAnsi="Times NR MT Pro"/>
        </w:rPr>
        <w:t>Sellers (manage books and stock).</w:t>
      </w:r>
    </w:p>
    <w:p>
      <w:pPr>
        <w:pStyle w:val="16"/>
        <w:bidi w:val="0"/>
        <w:jc w:val="left"/>
        <w:rPr>
          <w:rFonts w:ascii="Times NR MT Pro" w:eastAsia="Times NR MT Pro" w:cs="Times NR MT Pro" w:hAnsi="Times NR MT Pro"/>
        </w:rPr>
      </w:pPr>
      <w:r>
        <w:rPr>
          <w:rFonts w:ascii="Times NR MT Pro" w:eastAsia="Times NR MT Pro" w:cs="Times NR MT Pro" w:hAnsi="Times NR MT Pro"/>
        </w:rPr>
        <w:t xml:space="preserve">  • </w:t>
      </w:r>
      <w:r>
        <w:rPr>
          <w:rFonts w:ascii="Times NR MT Pro" w:eastAsia="Times NR MT Pro" w:cs="Times NR MT Pro" w:hAnsi="Times NR MT Pro"/>
        </w:rPr>
        <w:t>Administrators (manage users, books, and orders).</w:t>
      </w:r>
    </w:p>
    <w:p>
      <w:pPr>
        <w:pStyle w:val="16"/>
        <w:bidi w:val="0"/>
        <w:jc w:val="left"/>
        <w:rPr>
          <w:rFonts w:ascii="Times NR MT Pro" w:eastAsia="Times NR MT Pro" w:cs="Times NR MT Pro" w:hAnsi="Times NR MT Pro"/>
        </w:rPr>
      </w:pPr>
      <w:r>
        <w:rPr>
          <w:rFonts w:ascii="Times NR MT Pro" w:eastAsia="Times NR MT Pro" w:cs="Times NR MT Pro" w:hAnsi="Times NR MT Pro"/>
        </w:rPr>
        <w:t xml:space="preserve">  • </w:t>
      </w:r>
      <w:r>
        <w:rPr>
          <w:rFonts w:ascii="Times NR MT Pro" w:eastAsia="Times NR MT Pro" w:cs="Times NR MT Pro" w:hAnsi="Times NR MT Pro"/>
        </w:rPr>
        <w:t>Delivery Staff (deliver books and update delivery status).</w:t>
      </w:r>
    </w:p>
    <w:p>
      <w:pPr>
        <w:pStyle w:val="16"/>
        <w:bidi w:val="0"/>
        <w:jc w:val="left"/>
        <w:rPr>
          <w:rFonts w:ascii="Times NR MT Pro" w:eastAsia="Times NR MT Pro" w:cs="Times NR MT Pro" w:hAnsi="Times NR MT Pro"/>
          <w:b/>
          <w:bCs/>
          <w:sz w:val="24"/>
          <w:szCs w:val="24"/>
        </w:rPr>
      </w:pPr>
      <w:r>
        <w:rPr>
          <w:rFonts w:ascii="Times NR MT Pro" w:eastAsia="Times NR MT Pro" w:cs="Times NR MT Pro" w:hAnsi="Times NR MT Pro"/>
        </w:rPr>
        <w:t xml:space="preserve">  • </w:t>
      </w:r>
      <w:r>
        <w:rPr>
          <w:rFonts w:ascii="Times NR MT Pro" w:eastAsia="Times NR MT Pro" w:cs="Times NR MT Pro" w:hAnsi="Times NR MT Pro"/>
        </w:rPr>
        <w:t>Payment Gateway (process online payments).</w:t>
      </w:r>
    </w:p>
    <w:p>
      <w:pPr>
        <w:pStyle w:val="16"/>
        <w:bidi w:val="0"/>
        <w:jc w:val="left"/>
        <w:rPr>
          <w:rFonts w:ascii="Times NR MT Pro" w:eastAsia="Times NR MT Pro" w:cs="Times NR MT Pro" w:hAnsi="Times NR MT Pro"/>
        </w:rPr>
      </w:pPr>
      <w:r>
        <w:rPr>
          <w:rFonts w:ascii="Times NR MT Pro" w:eastAsia="Times NR MT Pro" w:cs="Times NR MT Pro" w:hAnsi="Times NR MT Pro"/>
          <w:b/>
          <w:bCs/>
          <w:sz w:val="24"/>
          <w:szCs w:val="24"/>
        </w:rPr>
        <w:t>5. FUNCTIONAL REQUIREMENTS</w:t>
      </w:r>
    </w:p>
    <w:p>
      <w:pPr>
        <w:pStyle w:val="16"/>
        <w:bidi w:val="0"/>
        <w:jc w:val="left"/>
        <w:rPr>
          <w:rFonts w:ascii="Times NR MT Pro" w:eastAsia="Times NR MT Pro" w:cs="Times NR MT Pro" w:hAnsi="Times NR MT Pro"/>
        </w:rPr>
      </w:pPr>
      <w:r>
        <w:rPr>
          <w:rFonts w:ascii="Times NR MT Pro" w:eastAsia="Times NR MT Pro" w:cs="Times NR MT Pro" w:hAnsi="Times NR MT Pro"/>
        </w:rPr>
        <w:t>These are the core functions that the Online Book Store must perform.</w:t>
      </w:r>
    </w:p>
    <w:p>
      <w:pPr>
        <w:pStyle w:val="16"/>
        <w:bidi w:val="0"/>
        <w:jc w:val="left"/>
        <w:rPr>
          <w:rFonts w:ascii="Times NR MT Pro" w:eastAsia="Times NR MT Pro" w:cs="Times NR MT Pro" w:hAnsi="Times NR MT Pro"/>
        </w:rPr>
      </w:pPr>
      <w:r>
        <w:rPr>
          <w:rFonts w:ascii="Times NR MT Pro" w:eastAsia="Times NR MT Pro" w:cs="Times NR MT Pro" w:hAnsi="Times NR MT Pro"/>
        </w:rPr>
        <w:t>•</w:t>
      </w:r>
      <w:r>
        <w:rPr>
          <w:rFonts w:ascii="Times NR MT Pro" w:eastAsia="Times NR MT Pro" w:cs="Times NR MT Pro" w:hAnsi="Times NR MT Pro"/>
          <w:b/>
          <w:bCs/>
          <w:sz w:val="24"/>
          <w:szCs w:val="24"/>
        </w:rPr>
        <w:t xml:space="preserve"> </w:t>
      </w:r>
      <w:r>
        <w:rPr>
          <w:rFonts w:ascii="Times NR MT Pro" w:eastAsia="Times NR MT Pro" w:cs="Times NR MT Pro" w:hAnsi="Times NR MT Pro"/>
          <w:b/>
          <w:bCs/>
          <w:sz w:val="24"/>
          <w:szCs w:val="24"/>
        </w:rPr>
        <w:t>User Registration and Login</w:t>
      </w:r>
    </w:p>
    <w:p>
      <w:pPr>
        <w:pStyle w:val="16"/>
        <w:bidi w:val="0"/>
        <w:jc w:val="left"/>
        <w:rPr>
          <w:rFonts w:ascii="Times NR MT Pro" w:eastAsia="Times NR MT Pro" w:cs="Times NR MT Pro" w:hAnsi="Times NR MT Pro"/>
          <w:b/>
          <w:bCs/>
        </w:rPr>
      </w:pPr>
      <w:r>
        <w:rPr>
          <w:rFonts w:ascii="Times NR MT Pro" w:eastAsia="Times NR MT Pro" w:cs="Times NR MT Pro" w:hAnsi="Times NR MT Pro"/>
        </w:rPr>
        <w:t xml:space="preserve">    </w:t>
      </w:r>
      <w:r>
        <w:rPr>
          <w:rFonts w:ascii="Times NR MT Pro" w:eastAsia="Times NR MT Pro" w:cs="Times NR MT Pro" w:hAnsi="Times NR MT Pro"/>
        </w:rPr>
        <w:t xml:space="preserve">Customers can create a new account by entering their personal details and log in securely using their </w:t>
      </w:r>
      <w:r>
        <w:rPr>
          <w:rFonts w:ascii="Times NR MT Pro" w:eastAsia="Times NR MT Pro" w:cs="Times NR MT Pro" w:hAnsi="Times NR MT Pro"/>
        </w:rPr>
        <w:t xml:space="preserve">     </w:t>
      </w:r>
      <w:r>
        <w:rPr>
          <w:rFonts w:ascii="Times NR MT Pro" w:eastAsia="Times NR MT Pro" w:cs="Times NR MT Pro" w:hAnsi="Times NR MT Pro"/>
        </w:rPr>
        <w:t>username and password.</w:t>
      </w:r>
    </w:p>
    <w:p>
      <w:pPr>
        <w:pStyle w:val="16"/>
        <w:bidi w:val="0"/>
        <w:jc w:val="left"/>
        <w:rPr>
          <w:rFonts w:ascii="Times NR MT Pro" w:eastAsia="Times NR MT Pro" w:cs="Times NR MT Pro" w:hAnsi="Times NR MT Pro"/>
        </w:rPr>
      </w:pPr>
      <w:r>
        <w:rPr>
          <w:rFonts w:ascii="Times NR MT Pro" w:eastAsia="Times NR MT Pro" w:cs="Times NR MT Pro" w:hAnsi="Times NR MT Pro"/>
          <w:b/>
          <w:bCs/>
        </w:rPr>
        <w:t xml:space="preserve">• </w:t>
      </w:r>
      <w:r>
        <w:rPr>
          <w:rFonts w:ascii="Times NR MT Pro" w:eastAsia="Times NR MT Pro" w:cs="Times NR MT Pro" w:hAnsi="Times NR MT Pro"/>
          <w:b/>
          <w:bCs/>
        </w:rPr>
        <w:t>Book Search and Browsing</w:t>
      </w:r>
    </w:p>
    <w:p>
      <w:pPr>
        <w:pStyle w:val="16"/>
        <w:bidi w:val="0"/>
        <w:jc w:val="left"/>
        <w:rPr>
          <w:rFonts w:ascii="Times NR MT Pro" w:eastAsia="Times NR MT Pro" w:cs="Times NR MT Pro" w:hAnsi="Times NR MT Pro"/>
          <w:b/>
          <w:bCs/>
        </w:rPr>
      </w:pPr>
      <w:r>
        <w:rPr>
          <w:rFonts w:ascii="Times NR MT Pro" w:eastAsia="Times NR MT Pro" w:cs="Times NR MT Pro" w:hAnsi="Times NR MT Pro"/>
        </w:rPr>
        <w:t xml:space="preserve">    </w:t>
      </w:r>
      <w:r>
        <w:rPr>
          <w:rFonts w:ascii="Times NR MT Pro" w:eastAsia="Times NR MT Pro" w:cs="Times NR MT Pro" w:hAnsi="Times NR MT Pro"/>
        </w:rPr>
        <w:t>Customers can browse books by category, author, publisher, or title. They can also use the search option to quickly find specific books.</w:t>
      </w:r>
    </w:p>
    <w:p>
      <w:pPr>
        <w:pStyle w:val="16"/>
        <w:bidi w:val="0"/>
        <w:jc w:val="left"/>
        <w:rPr>
          <w:rFonts w:ascii="Times NR MT Pro" w:eastAsia="Times NR MT Pro" w:cs="Times NR MT Pro" w:hAnsi="Times NR MT Pro"/>
        </w:rPr>
      </w:pPr>
      <w:r>
        <w:rPr>
          <w:rFonts w:ascii="Times NR MT Pro" w:eastAsia="Times NR MT Pro" w:cs="Times NR MT Pro" w:hAnsi="Times NR MT Pro"/>
          <w:b/>
          <w:bCs/>
        </w:rPr>
        <w:t xml:space="preserve">• </w:t>
      </w:r>
      <w:r>
        <w:rPr>
          <w:rFonts w:ascii="Times NR MT Pro" w:eastAsia="Times NR MT Pro" w:cs="Times NR MT Pro" w:hAnsi="Times NR MT Pro"/>
          <w:b/>
          <w:bCs/>
        </w:rPr>
        <w:t>Shopping Cart Management</w:t>
      </w:r>
    </w:p>
    <w:p>
      <w:pPr>
        <w:pStyle w:val="16"/>
        <w:bidi w:val="0"/>
        <w:jc w:val="left"/>
        <w:rPr>
          <w:rFonts w:ascii="Times NR MT Pro" w:eastAsia="Times NR MT Pro" w:cs="Times NR MT Pro" w:hAnsi="Times NR MT Pro"/>
          <w:b/>
          <w:bCs/>
        </w:rPr>
      </w:pPr>
      <w:r>
        <w:rPr>
          <w:rFonts w:ascii="Times NR MT Pro" w:eastAsia="Times NR MT Pro" w:cs="Times NR MT Pro" w:hAnsi="Times NR MT Pro"/>
        </w:rPr>
        <w:t xml:space="preserve">    </w:t>
      </w:r>
      <w:r>
        <w:rPr>
          <w:rFonts w:ascii="Times NR MT Pro" w:eastAsia="Times NR MT Pro" w:cs="Times NR MT Pro" w:hAnsi="Times NR MT Pro"/>
        </w:rPr>
        <w:t>Customers can add books to the shopping cart, update the quantity, remove unwanted items, and view the total amount before placing an order.</w:t>
      </w:r>
    </w:p>
    <w:p>
      <w:pPr>
        <w:pStyle w:val="16"/>
        <w:bidi w:val="0"/>
        <w:jc w:val="left"/>
        <w:rPr>
          <w:rFonts w:ascii="Times NR MT Pro" w:eastAsia="Times NR MT Pro" w:cs="Times NR MT Pro" w:hAnsi="Times NR MT Pro"/>
        </w:rPr>
      </w:pPr>
      <w:r>
        <w:rPr>
          <w:rFonts w:ascii="Times NR MT Pro" w:eastAsia="Times NR MT Pro" w:cs="Times NR MT Pro" w:hAnsi="Times NR MT Pro"/>
          <w:b/>
          <w:bCs/>
        </w:rPr>
        <w:t xml:space="preserve">• </w:t>
      </w:r>
      <w:r>
        <w:rPr>
          <w:rFonts w:ascii="Times NR MT Pro" w:eastAsia="Times NR MT Pro" w:cs="Times NR MT Pro" w:hAnsi="Times NR MT Pro"/>
          <w:b/>
          <w:bCs/>
        </w:rPr>
        <w:t>Order Placement</w:t>
      </w:r>
    </w:p>
    <w:p>
      <w:pPr>
        <w:pStyle w:val="16"/>
        <w:bidi w:val="0"/>
        <w:jc w:val="left"/>
        <w:rPr>
          <w:rFonts w:ascii="Times NR MT Pro" w:eastAsia="Times NR MT Pro" w:cs="Times NR MT Pro" w:hAnsi="Times NR MT Pro"/>
          <w:b/>
          <w:bCs/>
        </w:rPr>
      </w:pPr>
      <w:r>
        <w:rPr>
          <w:rFonts w:ascii="Times NR MT Pro" w:eastAsia="Times NR MT Pro" w:cs="Times NR MT Pro" w:hAnsi="Times NR MT Pro"/>
        </w:rPr>
        <w:t xml:space="preserve">    </w:t>
      </w:r>
      <w:r>
        <w:rPr>
          <w:rFonts w:ascii="Times NR MT Pro" w:eastAsia="Times NR MT Pro" w:cs="Times NR MT Pro" w:hAnsi="Times NR MT Pro"/>
        </w:rPr>
        <w:t>Customers can place orders by selecting books from the cart, entering the delivery address, and confirming the purchase.</w:t>
      </w:r>
    </w:p>
    <w:p>
      <w:pPr>
        <w:pStyle w:val="16"/>
        <w:bidi w:val="0"/>
        <w:jc w:val="left"/>
        <w:rPr>
          <w:rFonts w:ascii="Times NR MT Pro" w:eastAsia="Times NR MT Pro" w:cs="Times NR MT Pro" w:hAnsi="Times NR MT Pro"/>
        </w:rPr>
      </w:pPr>
      <w:r>
        <w:rPr>
          <w:rFonts w:ascii="Times NR MT Pro" w:eastAsia="Times NR MT Pro" w:cs="Times NR MT Pro" w:hAnsi="Times NR MT Pro"/>
          <w:b/>
          <w:bCs/>
        </w:rPr>
        <w:t xml:space="preserve">• </w:t>
      </w:r>
      <w:r>
        <w:rPr>
          <w:rFonts w:ascii="Times NR MT Pro" w:eastAsia="Times NR MT Pro" w:cs="Times NR MT Pro" w:hAnsi="Times NR MT Pro"/>
          <w:b/>
          <w:bCs/>
        </w:rPr>
        <w:t>Online Payment</w:t>
      </w:r>
    </w:p>
    <w:p>
      <w:pPr>
        <w:pStyle w:val="16"/>
        <w:bidi w:val="0"/>
        <w:jc w:val="left"/>
        <w:rPr>
          <w:rFonts w:ascii="Times NR MT Pro" w:eastAsia="Times NR MT Pro" w:cs="Times NR MT Pro" w:hAnsi="Times NR MT Pro"/>
          <w:b/>
          <w:bCs/>
        </w:rPr>
      </w:pPr>
      <w:r>
        <w:rPr>
          <w:rFonts w:ascii="Times NR MT Pro" w:eastAsia="Times NR MT Pro" w:cs="Times NR MT Pro" w:hAnsi="Times NR MT Pro"/>
        </w:rPr>
        <w:t xml:space="preserve">    </w:t>
      </w:r>
      <w:r>
        <w:rPr>
          <w:rFonts w:ascii="Times NR MT Pro" w:eastAsia="Times NR MT Pro" w:cs="Times NR MT Pro" w:hAnsi="Times NR MT Pro"/>
        </w:rPr>
        <w:t>The system allows customers to make secure online payments using different payment methods such as UPI, debit card, credit card, or net banking.</w:t>
      </w:r>
    </w:p>
    <w:p>
      <w:pPr>
        <w:pStyle w:val="16"/>
        <w:bidi w:val="0"/>
        <w:jc w:val="left"/>
        <w:rPr>
          <w:rFonts w:ascii="Times NR MT Pro" w:eastAsia="Times NR MT Pro" w:cs="Times NR MT Pro" w:hAnsi="Times NR MT Pro"/>
        </w:rPr>
      </w:pPr>
      <w:r>
        <w:rPr>
          <w:rFonts w:ascii="Times NR MT Pro" w:eastAsia="Times NR MT Pro" w:cs="Times NR MT Pro" w:hAnsi="Times NR MT Pro"/>
          <w:b/>
          <w:bCs/>
        </w:rPr>
        <w:t xml:space="preserve">• </w:t>
      </w:r>
      <w:r>
        <w:rPr>
          <w:rFonts w:ascii="Times NR MT Pro" w:eastAsia="Times NR MT Pro" w:cs="Times NR MT Pro" w:hAnsi="Times NR MT Pro"/>
          <w:b/>
          <w:bCs/>
        </w:rPr>
        <w:t>Order Tracking</w:t>
      </w:r>
    </w:p>
    <w:p>
      <w:pPr>
        <w:pStyle w:val="16"/>
        <w:bidi w:val="0"/>
        <w:jc w:val="left"/>
        <w:rPr>
          <w:rFonts w:ascii="Times NR MT Pro" w:eastAsia="Times NR MT Pro" w:cs="Times NR MT Pro" w:hAnsi="Times NR MT Pro"/>
          <w:b/>
          <w:bCs/>
        </w:rPr>
      </w:pPr>
      <w:r>
        <w:rPr>
          <w:rFonts w:ascii="Times NR MT Pro" w:eastAsia="Times NR MT Pro" w:cs="Times NR MT Pro" w:hAnsi="Times NR MT Pro"/>
        </w:rPr>
        <w:t xml:space="preserve">    </w:t>
      </w:r>
      <w:r>
        <w:rPr>
          <w:rFonts w:ascii="Times NR MT Pro" w:eastAsia="Times NR MT Pro" w:cs="Times NR MT Pro" w:hAnsi="Times NR MT Pro"/>
        </w:rPr>
        <w:t>Customers can view their order history and track the current status of their orders, such as Ordered, Packed, Shipped, or Delivered.</w:t>
      </w:r>
    </w:p>
    <w:p>
      <w:pPr>
        <w:pStyle w:val="16"/>
        <w:bidi w:val="0"/>
        <w:jc w:val="left"/>
        <w:rPr>
          <w:rFonts w:ascii="Times NR MT Pro" w:eastAsia="Times NR MT Pro" w:cs="Times NR MT Pro" w:hAnsi="Times NR MT Pro"/>
        </w:rPr>
      </w:pPr>
      <w:r>
        <w:rPr>
          <w:rFonts w:ascii="Times NR MT Pro" w:eastAsia="Times NR MT Pro" w:cs="Times NR MT Pro" w:hAnsi="Times NR MT Pro"/>
          <w:b/>
          <w:bCs/>
        </w:rPr>
        <w:t xml:space="preserve">• </w:t>
      </w:r>
      <w:r>
        <w:rPr>
          <w:rFonts w:ascii="Times NR MT Pro" w:eastAsia="Times NR MT Pro" w:cs="Times NR MT Pro" w:hAnsi="Times NR MT Pro"/>
          <w:b/>
          <w:bCs/>
        </w:rPr>
        <w:t>Book and Inventory Management</w:t>
      </w:r>
    </w:p>
    <w:p>
      <w:pPr>
        <w:pStyle w:val="16"/>
        <w:bidi w:val="0"/>
        <w:jc w:val="left"/>
        <w:rPr>
          <w:rFonts w:ascii="Times NR MT Pro" w:eastAsia="Times NR MT Pro" w:cs="Times NR MT Pro" w:hAnsi="Times NR MT Pro"/>
          <w:b/>
          <w:bCs/>
        </w:rPr>
      </w:pPr>
      <w:r>
        <w:rPr>
          <w:rFonts w:ascii="Times NR MT Pro" w:eastAsia="Times NR MT Pro" w:cs="Times NR MT Pro" w:hAnsi="Times NR MT Pro"/>
        </w:rPr>
        <w:t xml:space="preserve">    </w:t>
      </w:r>
      <w:r>
        <w:rPr>
          <w:rFonts w:ascii="Times NR MT Pro" w:eastAsia="Times NR MT Pro" w:cs="Times NR MT Pro" w:hAnsi="Times NR MT Pro"/>
        </w:rPr>
        <w:t>The administrator can add new books, update book details, remove unavailable books, and maintain stock availability.</w:t>
      </w:r>
    </w:p>
    <w:p>
      <w:pPr>
        <w:pStyle w:val="16"/>
        <w:bidi w:val="0"/>
        <w:jc w:val="left"/>
        <w:rPr>
          <w:rFonts w:ascii="Times NR MT Pro" w:eastAsia="Times NR MT Pro" w:cs="Times NR MT Pro" w:hAnsi="Times NR MT Pro"/>
        </w:rPr>
      </w:pPr>
      <w:r>
        <w:rPr>
          <w:rFonts w:ascii="Times NR MT Pro" w:eastAsia="Times NR MT Pro" w:cs="Times NR MT Pro" w:hAnsi="Times NR MT Pro"/>
          <w:b/>
          <w:bCs/>
        </w:rPr>
        <w:t xml:space="preserve">• </w:t>
      </w:r>
      <w:r>
        <w:rPr>
          <w:rFonts w:ascii="Times NR MT Pro" w:eastAsia="Times NR MT Pro" w:cs="Times NR MT Pro" w:hAnsi="Times NR MT Pro"/>
          <w:b/>
          <w:bCs/>
        </w:rPr>
        <w:t>Customer Management</w:t>
      </w:r>
    </w:p>
    <w:p>
      <w:pPr>
        <w:pStyle w:val="16"/>
        <w:bidi w:val="0"/>
        <w:jc w:val="left"/>
        <w:rPr>
          <w:rFonts w:ascii="Times NR MT Pro" w:eastAsia="Times NR MT Pro" w:cs="Times NR MT Pro" w:hAnsi="Times NR MT Pro"/>
          <w:b/>
          <w:bCs/>
        </w:rPr>
      </w:pPr>
      <w:r>
        <w:rPr>
          <w:rFonts w:ascii="Times NR MT Pro" w:eastAsia="Times NR MT Pro" w:cs="Times NR MT Pro" w:hAnsi="Times NR MT Pro"/>
        </w:rPr>
        <w:t xml:space="preserve">    </w:t>
      </w:r>
      <w:r>
        <w:rPr>
          <w:rFonts w:ascii="Times NR MT Pro" w:eastAsia="Times NR MT Pro" w:cs="Times NR MT Pro" w:hAnsi="Times NR MT Pro"/>
        </w:rPr>
        <w:t>The administrator can manage customer accounts, update customer information, and handle customer queries.</w:t>
      </w:r>
    </w:p>
    <w:p>
      <w:pPr>
        <w:pStyle w:val="16"/>
        <w:bidi w:val="0"/>
        <w:jc w:val="left"/>
        <w:rPr>
          <w:rFonts w:ascii="Times NR MT Pro" w:eastAsia="Times NR MT Pro" w:cs="Times NR MT Pro" w:hAnsi="Times NR MT Pro"/>
        </w:rPr>
      </w:pPr>
      <w:r>
        <w:rPr>
          <w:rFonts w:ascii="Times NR MT Pro" w:eastAsia="Times NR MT Pro" w:cs="Times NR MT Pro" w:hAnsi="Times NR MT Pro"/>
          <w:b/>
          <w:bCs/>
        </w:rPr>
        <w:t xml:space="preserve">• </w:t>
      </w:r>
      <w:r>
        <w:rPr>
          <w:rFonts w:ascii="Times NR MT Pro" w:eastAsia="Times NR MT Pro" w:cs="Times NR MT Pro" w:hAnsi="Times NR MT Pro"/>
          <w:b/>
          <w:bCs/>
        </w:rPr>
        <w:t>Report Generation</w:t>
      </w:r>
    </w:p>
    <w:p>
      <w:pPr>
        <w:pStyle w:val="16"/>
        <w:bidi w:val="0"/>
        <w:jc w:val="left"/>
        <w:rPr>
          <w:rFonts w:ascii="Times NR MT Pro" w:eastAsia="Times NR MT Pro" w:cs="Times NR MT Pro" w:hAnsi="Times NR MT Pro"/>
        </w:rPr>
      </w:pPr>
      <w:r>
        <w:rPr>
          <w:rFonts w:ascii="Times NR MT Pro" w:eastAsia="Times NR MT Pro" w:cs="Times NR MT Pro" w:hAnsi="Times NR MT Pro"/>
        </w:rPr>
        <w:t xml:space="preserve">    </w:t>
      </w:r>
      <w:r>
        <w:rPr>
          <w:rFonts w:ascii="Times NR MT Pro" w:eastAsia="Times NR MT Pro" w:cs="Times NR MT Pro" w:hAnsi="Times NR MT Pro"/>
        </w:rPr>
        <w:t>The system generates reports such as sales reports, order reports, customer reports, and inventory reports for the administrator.</w:t>
      </w:r>
    </w:p>
    <w:p>
      <w:pPr>
        <w:pStyle w:val="16"/>
        <w:bidi w:val="0"/>
        <w:jc w:val="left"/>
        <w:rPr>
          <w:rFonts w:ascii="Times NR MT Pro" w:eastAsia="Times NR MT Pro" w:cs="Times NR MT Pro" w:hAnsi="Times NR MT Pro"/>
          <w:b/>
          <w:bCs/>
          <w:sz w:val="24"/>
          <w:szCs w:val="24"/>
        </w:rPr>
      </w:pPr>
      <w:r>
        <w:rPr>
          <w:rFonts w:ascii="Times NR MT Pro" w:eastAsia="Times NR MT Pro" w:cs="Times NR MT Pro" w:hAnsi="Times NR MT Pro"/>
        </w:rPr>
        <w:t>These are the essential features required for the successful operation of the Online Book Store.</w:t>
      </w:r>
    </w:p>
    <w:p>
      <w:pPr>
        <w:pStyle w:val="16"/>
        <w:bidi w:val="0"/>
        <w:jc w:val="left"/>
        <w:rPr>
          <w:rFonts w:ascii="Times NR MT Pro" w:eastAsia="Times NR MT Pro" w:cs="Times NR MT Pro" w:hAnsi="Times NR MT Pro"/>
        </w:rPr>
      </w:pPr>
      <w:r>
        <w:rPr>
          <w:rFonts w:ascii="Times NR MT Pro" w:eastAsia="Times NR MT Pro" w:cs="Times NR MT Pro" w:hAnsi="Times NR MT Pro"/>
          <w:b/>
          <w:bCs/>
          <w:sz w:val="24"/>
          <w:szCs w:val="24"/>
        </w:rPr>
        <w:t>6. NON-FUNCTIONAL REQUIREMENTS</w:t>
      </w:r>
    </w:p>
    <w:p>
      <w:pPr>
        <w:pStyle w:val="16"/>
        <w:bidi w:val="0"/>
        <w:jc w:val="left"/>
        <w:rPr>
          <w:rFonts w:ascii="Times NR MT Pro" w:eastAsia="Times NR MT Pro" w:cs="Times NR MT Pro" w:hAnsi="Times NR MT Pro"/>
          <w:b/>
          <w:bCs/>
        </w:rPr>
      </w:pPr>
      <w:r>
        <w:rPr>
          <w:rFonts w:ascii="Times NR MT Pro" w:eastAsia="Times NR MT Pro" w:cs="Times NR MT Pro" w:hAnsi="Times NR MT Pro"/>
        </w:rPr>
        <w:t>These describe the quality and performance standards of the system.</w:t>
      </w:r>
    </w:p>
    <w:p>
      <w:pPr>
        <w:pStyle w:val="16"/>
        <w:bidi w:val="0"/>
        <w:jc w:val="left"/>
        <w:rPr>
          <w:rFonts w:ascii="Times NR MT Pro" w:eastAsia="Times NR MT Pro" w:cs="Times NR MT Pro" w:hAnsi="Times NR MT Pro"/>
        </w:rPr>
      </w:pPr>
      <w:r>
        <w:rPr>
          <w:rFonts w:ascii="Times NR MT Pro" w:eastAsia="Times NR MT Pro" w:cs="Times NR MT Pro" w:hAnsi="Times NR MT Pro"/>
          <w:b/>
          <w:bCs/>
        </w:rPr>
        <w:t xml:space="preserve">• </w:t>
      </w:r>
      <w:r>
        <w:rPr>
          <w:rFonts w:ascii="Times NR MT Pro" w:eastAsia="Times NR MT Pro" w:cs="Times NR MT Pro" w:hAnsi="Times NR MT Pro"/>
          <w:b/>
          <w:bCs/>
        </w:rPr>
        <w:t>Performance</w:t>
      </w:r>
    </w:p>
    <w:p>
      <w:pPr>
        <w:pStyle w:val="16"/>
        <w:bidi w:val="0"/>
        <w:jc w:val="left"/>
        <w:rPr>
          <w:rFonts w:ascii="Times NR MT Pro" w:eastAsia="Times NR MT Pro" w:cs="Times NR MT Pro" w:hAnsi="Times NR MT Pro"/>
          <w:b/>
          <w:bCs/>
        </w:rPr>
      </w:pPr>
      <w:r>
        <w:rPr>
          <w:rFonts w:ascii="Times NR MT Pro" w:eastAsia="Times NR MT Pro" w:cs="Times NR MT Pro" w:hAnsi="Times NR MT Pro"/>
        </w:rPr>
        <w:t xml:space="preserve">    </w:t>
      </w:r>
      <w:r>
        <w:rPr>
          <w:rFonts w:ascii="Times NR MT Pro" w:eastAsia="Times NR MT Pro" w:cs="Times NR MT Pro" w:hAnsi="Times NR MT Pro"/>
        </w:rPr>
        <w:t>The system should load pages quickly, process customer requests without delay, and support multiple users simultaneously.</w:t>
      </w:r>
    </w:p>
    <w:p>
      <w:pPr>
        <w:pStyle w:val="16"/>
        <w:bidi w:val="0"/>
        <w:jc w:val="left"/>
        <w:rPr>
          <w:rFonts w:ascii="Times NR MT Pro" w:eastAsia="Times NR MT Pro" w:cs="Times NR MT Pro" w:hAnsi="Times NR MT Pro"/>
        </w:rPr>
      </w:pPr>
      <w:r>
        <w:rPr>
          <w:rFonts w:ascii="Times NR MT Pro" w:eastAsia="Times NR MT Pro" w:cs="Times NR MT Pro" w:hAnsi="Times NR MT Pro"/>
          <w:b/>
          <w:bCs/>
        </w:rPr>
        <w:t xml:space="preserve">• </w:t>
      </w:r>
      <w:r>
        <w:rPr>
          <w:rFonts w:ascii="Times NR MT Pro" w:eastAsia="Times NR MT Pro" w:cs="Times NR MT Pro" w:hAnsi="Times NR MT Pro"/>
          <w:b/>
          <w:bCs/>
        </w:rPr>
        <w:t>Security</w:t>
      </w:r>
    </w:p>
    <w:p>
      <w:pPr>
        <w:pStyle w:val="16"/>
        <w:bidi w:val="0"/>
        <w:jc w:val="left"/>
        <w:rPr>
          <w:rFonts w:ascii="Times NR MT Pro" w:eastAsia="Times NR MT Pro" w:cs="Times NR MT Pro" w:hAnsi="Times NR MT Pro"/>
          <w:b/>
          <w:bCs/>
        </w:rPr>
      </w:pPr>
      <w:r>
        <w:rPr>
          <w:rFonts w:ascii="Times NR MT Pro" w:eastAsia="Times NR MT Pro" w:cs="Times NR MT Pro" w:hAnsi="Times NR MT Pro"/>
        </w:rPr>
        <w:t xml:space="preserve">    </w:t>
      </w:r>
      <w:r>
        <w:rPr>
          <w:rFonts w:ascii="Times NR MT Pro" w:eastAsia="Times NR MT Pro" w:cs="Times NR MT Pro" w:hAnsi="Times NR MT Pro"/>
        </w:rPr>
        <w:t>Customer accounts, passwords, and payment information should be securely protected. Only authorized administrators can modify system data.</w:t>
      </w:r>
    </w:p>
    <w:p>
      <w:pPr>
        <w:pStyle w:val="16"/>
        <w:bidi w:val="0"/>
        <w:jc w:val="left"/>
        <w:rPr>
          <w:rFonts w:ascii="Times NR MT Pro" w:eastAsia="Times NR MT Pro" w:cs="Times NR MT Pro" w:hAnsi="Times NR MT Pro"/>
        </w:rPr>
      </w:pPr>
      <w:r>
        <w:rPr>
          <w:rFonts w:ascii="Times NR MT Pro" w:eastAsia="Times NR MT Pro" w:cs="Times NR MT Pro" w:hAnsi="Times NR MT Pro"/>
          <w:b/>
          <w:bCs/>
        </w:rPr>
        <w:t xml:space="preserve">• </w:t>
      </w:r>
      <w:r>
        <w:rPr>
          <w:rFonts w:ascii="Times NR MT Pro" w:eastAsia="Times NR MT Pro" w:cs="Times NR MT Pro" w:hAnsi="Times NR MT Pro"/>
          <w:b/>
          <w:bCs/>
        </w:rPr>
        <w:t>Reliability</w:t>
      </w:r>
    </w:p>
    <w:p>
      <w:pPr>
        <w:pStyle w:val="16"/>
        <w:bidi w:val="0"/>
        <w:jc w:val="left"/>
        <w:rPr>
          <w:rFonts w:ascii="Times NR MT Pro" w:eastAsia="Times NR MT Pro" w:cs="Times NR MT Pro" w:hAnsi="Times NR MT Pro"/>
          <w:b/>
          <w:bCs/>
        </w:rPr>
      </w:pPr>
      <w:r>
        <w:rPr>
          <w:rFonts w:ascii="Times NR MT Pro" w:eastAsia="Times NR MT Pro" w:cs="Times NR MT Pro" w:hAnsi="Times NR MT Pro"/>
        </w:rPr>
        <w:t xml:space="preserve">    </w:t>
      </w:r>
      <w:r>
        <w:rPr>
          <w:rFonts w:ascii="Times NR MT Pro" w:eastAsia="Times NR MT Pro" w:cs="Times NR MT Pro" w:hAnsi="Times NR MT Pro"/>
        </w:rPr>
        <w:t>The system should operate continuously with minimum downtime and maintain accurate customer and order information.</w:t>
      </w:r>
    </w:p>
    <w:p>
      <w:pPr>
        <w:pStyle w:val="16"/>
        <w:bidi w:val="0"/>
        <w:jc w:val="left"/>
        <w:rPr>
          <w:rFonts w:ascii="Times NR MT Pro" w:eastAsia="Times NR MT Pro" w:cs="Times NR MT Pro" w:hAnsi="Times NR MT Pro"/>
        </w:rPr>
      </w:pPr>
      <w:r>
        <w:rPr>
          <w:rFonts w:ascii="Times NR MT Pro" w:eastAsia="Times NR MT Pro" w:cs="Times NR MT Pro" w:hAnsi="Times NR MT Pro"/>
          <w:b/>
          <w:bCs/>
        </w:rPr>
        <w:t xml:space="preserve">• </w:t>
      </w:r>
      <w:r>
        <w:rPr>
          <w:rFonts w:ascii="Times NR MT Pro" w:eastAsia="Times NR MT Pro" w:cs="Times NR MT Pro" w:hAnsi="Times NR MT Pro"/>
          <w:b/>
          <w:bCs/>
        </w:rPr>
        <w:t>Usability</w:t>
      </w:r>
    </w:p>
    <w:p>
      <w:pPr>
        <w:pStyle w:val="16"/>
        <w:bidi w:val="0"/>
        <w:jc w:val="left"/>
        <w:rPr>
          <w:rFonts w:ascii="Times NR MT Pro" w:eastAsia="Times NR MT Pro" w:cs="Times NR MT Pro" w:hAnsi="Times NR MT Pro"/>
          <w:b/>
          <w:bCs/>
        </w:rPr>
      </w:pPr>
      <w:r>
        <w:rPr>
          <w:rFonts w:ascii="Times NR MT Pro" w:eastAsia="Times NR MT Pro" w:cs="Times NR MT Pro" w:hAnsi="Times NR MT Pro"/>
        </w:rPr>
        <w:t xml:space="preserve">    </w:t>
      </w:r>
      <w:r>
        <w:rPr>
          <w:rFonts w:ascii="Times NR MT Pro" w:eastAsia="Times NR MT Pro" w:cs="Times NR MT Pro" w:hAnsi="Times NR MT Pro"/>
        </w:rPr>
        <w:t>The interface should be simple, attractive, and easy to understand so that users can purchase books without confusion.</w:t>
      </w:r>
    </w:p>
    <w:p>
      <w:pPr>
        <w:pStyle w:val="16"/>
        <w:bidi w:val="0"/>
        <w:jc w:val="left"/>
        <w:rPr>
          <w:rFonts w:ascii="Times NR MT Pro" w:eastAsia="Times NR MT Pro" w:cs="Times NR MT Pro" w:hAnsi="Times NR MT Pro"/>
        </w:rPr>
      </w:pPr>
      <w:r>
        <w:rPr>
          <w:rFonts w:ascii="Times NR MT Pro" w:eastAsia="Times NR MT Pro" w:cs="Times NR MT Pro" w:hAnsi="Times NR MT Pro"/>
          <w:b/>
          <w:bCs/>
        </w:rPr>
        <w:t xml:space="preserve">• </w:t>
      </w:r>
      <w:r>
        <w:rPr>
          <w:rFonts w:ascii="Times NR MT Pro" w:eastAsia="Times NR MT Pro" w:cs="Times NR MT Pro" w:hAnsi="Times NR MT Pro"/>
          <w:b/>
          <w:bCs/>
        </w:rPr>
        <w:t>Scalability</w:t>
      </w:r>
    </w:p>
    <w:p>
      <w:pPr>
        <w:pStyle w:val="16"/>
        <w:bidi w:val="0"/>
        <w:jc w:val="left"/>
        <w:rPr>
          <w:rFonts w:ascii="Times NR MT Pro" w:eastAsia="Times NR MT Pro" w:cs="Times NR MT Pro" w:hAnsi="Times NR MT Pro"/>
          <w:b/>
          <w:bCs/>
        </w:rPr>
      </w:pPr>
      <w:r>
        <w:rPr>
          <w:rFonts w:ascii="Times NR MT Pro" w:eastAsia="Times NR MT Pro" w:cs="Times NR MT Pro" w:hAnsi="Times NR MT Pro"/>
        </w:rPr>
        <w:t xml:space="preserve">    </w:t>
      </w:r>
      <w:r>
        <w:rPr>
          <w:rFonts w:ascii="Times NR MT Pro" w:eastAsia="Times NR MT Pro" w:cs="Times NR MT Pro" w:hAnsi="Times NR MT Pro"/>
        </w:rPr>
        <w:t>The system should be able to support an increasing number of customers, books, and transactions as the business grows.</w:t>
      </w:r>
    </w:p>
    <w:p>
      <w:pPr>
        <w:pStyle w:val="16"/>
        <w:bidi w:val="0"/>
        <w:jc w:val="left"/>
        <w:rPr>
          <w:rFonts w:ascii="Times NR MT Pro" w:eastAsia="Times NR MT Pro" w:cs="Times NR MT Pro" w:hAnsi="Times NR MT Pro"/>
        </w:rPr>
      </w:pPr>
      <w:r>
        <w:rPr>
          <w:rFonts w:ascii="Times NR MT Pro" w:eastAsia="Times NR MT Pro" w:cs="Times NR MT Pro" w:hAnsi="Times NR MT Pro"/>
          <w:b/>
          <w:bCs/>
        </w:rPr>
        <w:t xml:space="preserve">• </w:t>
      </w:r>
      <w:r>
        <w:rPr>
          <w:rFonts w:ascii="Times NR MT Pro" w:eastAsia="Times NR MT Pro" w:cs="Times NR MT Pro" w:hAnsi="Times NR MT Pro"/>
          <w:b/>
          <w:bCs/>
        </w:rPr>
        <w:t>Availability</w:t>
      </w:r>
    </w:p>
    <w:p>
      <w:pPr>
        <w:pStyle w:val="16"/>
        <w:bidi w:val="0"/>
        <w:jc w:val="left"/>
        <w:rPr>
          <w:rFonts w:ascii="Times NR MT Pro" w:eastAsia="Times NR MT Pro" w:cs="Times NR MT Pro" w:hAnsi="Times NR MT Pro"/>
          <w:b/>
          <w:bCs/>
        </w:rPr>
      </w:pPr>
      <w:r>
        <w:rPr>
          <w:rFonts w:ascii="Times NR MT Pro" w:eastAsia="Times NR MT Pro" w:cs="Times NR MT Pro" w:hAnsi="Times NR MT Pro"/>
        </w:rPr>
        <w:t xml:space="preserve">    </w:t>
      </w:r>
      <w:r>
        <w:rPr>
          <w:rFonts w:ascii="Times NR MT Pro" w:eastAsia="Times NR MT Pro" w:cs="Times NR MT Pro" w:hAnsi="Times NR MT Pro"/>
        </w:rPr>
        <w:t>The Online Book Store should be accessible 24 hours a day, allowing customers to shop at any time.</w:t>
      </w:r>
    </w:p>
    <w:p>
      <w:pPr>
        <w:pStyle w:val="16"/>
        <w:bidi w:val="0"/>
        <w:jc w:val="left"/>
        <w:rPr>
          <w:rFonts w:ascii="Times NR MT Pro" w:eastAsia="Times NR MT Pro" w:cs="Times NR MT Pro" w:hAnsi="Times NR MT Pro"/>
        </w:rPr>
      </w:pPr>
      <w:r>
        <w:rPr>
          <w:rFonts w:ascii="Times NR MT Pro" w:eastAsia="Times NR MT Pro" w:cs="Times NR MT Pro" w:hAnsi="Times NR MT Pro"/>
          <w:b/>
          <w:bCs/>
        </w:rPr>
        <w:t xml:space="preserve">• </w:t>
      </w:r>
      <w:r>
        <w:rPr>
          <w:rFonts w:ascii="Times NR MT Pro" w:eastAsia="Times NR MT Pro" w:cs="Times NR MT Pro" w:hAnsi="Times NR MT Pro"/>
          <w:b/>
          <w:bCs/>
        </w:rPr>
        <w:t>Compatibility</w:t>
      </w:r>
    </w:p>
    <w:p>
      <w:pPr>
        <w:pStyle w:val="16"/>
        <w:bidi w:val="0"/>
        <w:jc w:val="left"/>
        <w:rPr>
          <w:rFonts w:ascii="Times NR MT Pro" w:eastAsia="Times NR MT Pro" w:cs="Times NR MT Pro" w:hAnsi="Times NR MT Pro"/>
          <w:b/>
          <w:bCs/>
        </w:rPr>
      </w:pPr>
      <w:r>
        <w:rPr>
          <w:rFonts w:ascii="Times NR MT Pro" w:eastAsia="Times NR MT Pro" w:cs="Times NR MT Pro" w:hAnsi="Times NR MT Pro"/>
        </w:rPr>
        <w:t xml:space="preserve">    </w:t>
      </w:r>
      <w:r>
        <w:rPr>
          <w:rFonts w:ascii="Times NR MT Pro" w:eastAsia="Times NR MT Pro" w:cs="Times NR MT Pro" w:hAnsi="Times NR MT Pro"/>
        </w:rPr>
        <w:t>The website should work properly on desktops, laptops, tablets, and mobile phones using different web browsers.</w:t>
      </w:r>
    </w:p>
    <w:p>
      <w:pPr>
        <w:pStyle w:val="16"/>
        <w:bidi w:val="0"/>
        <w:jc w:val="left"/>
        <w:rPr>
          <w:rFonts w:ascii="Times NR MT Pro" w:eastAsia="Times NR MT Pro" w:cs="Times NR MT Pro" w:hAnsi="Times NR MT Pro"/>
        </w:rPr>
      </w:pPr>
      <w:r>
        <w:rPr>
          <w:rFonts w:ascii="Times NR MT Pro" w:eastAsia="Times NR MT Pro" w:cs="Times NR MT Pro" w:hAnsi="Times NR MT Pro"/>
          <w:b/>
          <w:bCs/>
        </w:rPr>
        <w:t xml:space="preserve">• </w:t>
      </w:r>
      <w:r>
        <w:rPr>
          <w:rFonts w:ascii="Times NR MT Pro" w:eastAsia="Times NR MT Pro" w:cs="Times NR MT Pro" w:hAnsi="Times NR MT Pro"/>
          <w:b/>
          <w:bCs/>
        </w:rPr>
        <w:t>Maintainability</w:t>
      </w:r>
    </w:p>
    <w:p>
      <w:pPr>
        <w:pStyle w:val="16"/>
        <w:bidi w:val="0"/>
        <w:jc w:val="left"/>
        <w:rPr>
          <w:rFonts w:ascii="Times NR MT Pro" w:eastAsia="Times NR MT Pro" w:cs="Times NR MT Pro" w:hAnsi="Times NR MT Pro"/>
        </w:rPr>
      </w:pPr>
      <w:r>
        <w:rPr>
          <w:rFonts w:ascii="Times NR MT Pro" w:eastAsia="Times NR MT Pro" w:cs="Times NR MT Pro" w:hAnsi="Times NR MT Pro"/>
        </w:rPr>
        <w:t xml:space="preserve">    </w:t>
      </w:r>
      <w:r>
        <w:rPr>
          <w:rFonts w:ascii="Times NR MT Pro" w:eastAsia="Times NR MT Pro" w:cs="Times NR MT Pro" w:hAnsi="Times NR MT Pro"/>
        </w:rPr>
        <w:t>The system should be easy to update, fix errors, and add new features whenever required.</w:t>
      </w:r>
    </w:p>
    <w:p>
      <w:pPr>
        <w:pStyle w:val="16"/>
        <w:bidi w:val="0"/>
        <w:jc w:val="left"/>
        <w:rPr>
          <w:rFonts w:ascii="Times NR MT Pro" w:eastAsia="Times NR MT Pro" w:cs="Times NR MT Pro" w:hAnsi="Times NR MT Pro"/>
          <w:b/>
          <w:bCs/>
          <w:sz w:val="24"/>
          <w:szCs w:val="24"/>
        </w:rPr>
      </w:pPr>
      <w:r>
        <w:rPr>
          <w:rFonts w:ascii="Times NR MT Pro" w:eastAsia="Times NR MT Pro" w:cs="Times NR MT Pro" w:hAnsi="Times NR MT Pro"/>
        </w:rPr>
        <w:t xml:space="preserve">    </w:t>
      </w:r>
      <w:r>
        <w:rPr>
          <w:rFonts w:ascii="Times NR MT Pro" w:eastAsia="Times NR MT Pro" w:cs="Times NR MT Pro" w:hAnsi="Times NR MT Pro"/>
        </w:rPr>
        <w:t>These requirements ensure that the Online Book Store is secure, reliable, efficient, and user-friendly.</w:t>
      </w:r>
    </w:p>
    <w:p>
      <w:pPr>
        <w:pStyle w:val="16"/>
        <w:rPr>
          <w:rFonts w:ascii="Times NR MT Pro" w:eastAsia="Times NR MT Pro" w:cs="Times NR MT Pro" w:hAnsi="Times NR MT Pro"/>
          <w:b/>
          <w:bCs/>
        </w:rPr>
      </w:pPr>
      <w:r>
        <w:rPr>
          <w:rFonts w:ascii="Times NR MT Pro" w:eastAsia="Times NR MT Pro" w:cs="Times NR MT Pro" w:hAnsi="Times NR MT Pro"/>
          <w:b/>
          <w:bCs/>
          <w:sz w:val="24"/>
          <w:szCs w:val="24"/>
        </w:rPr>
        <w:t>7. SYSTEM MODULES</w:t>
      </w:r>
    </w:p>
    <w:p>
      <w:pPr>
        <w:pStyle w:val="16"/>
        <w:rPr>
          <w:rFonts w:ascii="Times NR MT Pro" w:eastAsia="Times NR MT Pro" w:cs="Times NR MT Pro" w:hAnsi="Times NR MT Pro"/>
          <w:sz w:val="24"/>
          <w:szCs w:val="24"/>
        </w:rPr>
      </w:pPr>
      <w:r>
        <w:rPr>
          <w:rFonts w:ascii="Times NR MT Pro" w:eastAsia="Times NR MT Pro" w:cs="Times NR MT Pro" w:hAnsi="Times NR MT Pro"/>
          <w:sz w:val="24"/>
          <w:szCs w:val="24"/>
        </w:rPr>
        <w:t>The Online Book Store is divided into several functional modules. Each module performs a specific task and together they help to manage customers, books, orders, payments, inventory, delivery, and reports efficiently.</w:t>
      </w:r>
    </w:p>
    <w:p>
      <w:pPr>
        <w:pStyle w:val="16"/>
        <w:rPr>
          <w:rFonts w:ascii="Times NR MT Pro" w:eastAsia="Times NR MT Pro" w:cs="Times NR MT Pro" w:hAnsi="Times NR MT Pro"/>
          <w:b/>
          <w:bCs/>
          <w:sz w:val="24"/>
          <w:szCs w:val="24"/>
        </w:rPr>
      </w:pPr>
      <w:r>
        <w:rPr>
          <w:rFonts w:ascii="Times NR MT Pro" w:eastAsia="Times NR MT Pro" w:cs="Times NR MT Pro" w:hAnsi="Times NR MT Pro"/>
          <w:b/>
          <w:bCs/>
          <w:sz w:val="24"/>
          <w:szCs w:val="24"/>
        </w:rPr>
        <w:t>1. Customer Management</w:t>
      </w:r>
    </w:p>
    <w:p>
      <w:pPr>
        <w:pStyle w:val="16"/>
        <w:rPr>
          <w:rFonts w:ascii="Times NR MT Pro" w:eastAsia="Times NR MT Pro" w:cs="Times NR MT Pro" w:hAnsi="Times NR MT Pro"/>
          <w:sz w:val="24"/>
          <w:szCs w:val="24"/>
        </w:rPr>
      </w:pPr>
      <w:r>
        <w:rPr>
          <w:rFonts w:ascii="Times NR MT Pro" w:eastAsia="Times NR MT Pro" w:cs="Times NR MT Pro" w:hAnsi="Times NR MT Pro"/>
          <w:sz w:val="24"/>
          <w:szCs w:val="24"/>
        </w:rPr>
        <w:t>This module manages all customer-related activities. Customers can register by providing their basic details and create an account to access the online book store. Registered customers can log in, update their profile information, view their purchase history, and manage their account details. This module also helps maintain customer information securely.</w:t>
      </w:r>
    </w:p>
    <w:p>
      <w:pPr>
        <w:pStyle w:val="16"/>
        <w:rPr>
          <w:rFonts w:ascii="Times NR MT Pro" w:eastAsia="Times NR MT Pro" w:cs="Times NR MT Pro" w:hAnsi="Times NR MT Pro"/>
          <w:b/>
          <w:bCs/>
          <w:sz w:val="24"/>
          <w:szCs w:val="24"/>
        </w:rPr>
      </w:pPr>
      <w:r>
        <w:rPr>
          <w:rFonts w:ascii="Times NR MT Pro" w:eastAsia="Times NR MT Pro" w:cs="Times NR MT Pro" w:hAnsi="Times NR MT Pro"/>
          <w:b/>
          <w:bCs/>
          <w:sz w:val="24"/>
          <w:szCs w:val="24"/>
        </w:rPr>
        <w:t>2. Book Management</w:t>
      </w:r>
    </w:p>
    <w:p>
      <w:pPr>
        <w:pStyle w:val="16"/>
        <w:rPr>
          <w:rFonts w:ascii="Times NR MT Pro" w:eastAsia="Times NR MT Pro" w:cs="Times NR MT Pro" w:hAnsi="Times NR MT Pro"/>
          <w:sz w:val="24"/>
          <w:szCs w:val="24"/>
        </w:rPr>
      </w:pPr>
      <w:r>
        <w:rPr>
          <w:rFonts w:ascii="Times NR MT Pro" w:eastAsia="Times NR MT Pro" w:cs="Times NR MT Pro" w:hAnsi="Times NR MT Pro"/>
          <w:sz w:val="24"/>
          <w:szCs w:val="24"/>
        </w:rPr>
        <w:t>This module is mainly used by the administrator to manage the books available in the store. The administrator can add new books, update existing book details, and delete books that are no longer available. Information such as book title, author, category, publisher, price, description, and stock quantity can be maintained. This makes it easier for customers to find and select books.</w:t>
      </w:r>
    </w:p>
    <w:p>
      <w:pPr>
        <w:pStyle w:val="16"/>
        <w:rPr>
          <w:rFonts w:ascii="Times NR MT Pro" w:eastAsia="Times NR MT Pro" w:cs="Times NR MT Pro" w:hAnsi="Times NR MT Pro"/>
          <w:b/>
          <w:bCs/>
          <w:sz w:val="24"/>
          <w:szCs w:val="24"/>
        </w:rPr>
      </w:pPr>
      <w:r>
        <w:rPr>
          <w:rFonts w:ascii="Times NR MT Pro" w:eastAsia="Times NR MT Pro" w:cs="Times NR MT Pro" w:hAnsi="Times NR MT Pro"/>
          <w:b/>
          <w:bCs/>
          <w:sz w:val="24"/>
          <w:szCs w:val="24"/>
        </w:rPr>
        <w:t>3. Category Management</w:t>
      </w:r>
    </w:p>
    <w:p>
      <w:pPr>
        <w:pStyle w:val="16"/>
        <w:rPr>
          <w:rFonts w:ascii="Times NR MT Pro" w:eastAsia="Times NR MT Pro" w:cs="Times NR MT Pro" w:hAnsi="Times NR MT Pro"/>
          <w:sz w:val="24"/>
          <w:szCs w:val="24"/>
        </w:rPr>
      </w:pPr>
      <w:r>
        <w:rPr>
          <w:rFonts w:ascii="Times NR MT Pro" w:eastAsia="Times NR MT Pro" w:cs="Times NR MT Pro" w:hAnsi="Times NR MT Pro"/>
          <w:sz w:val="24"/>
          <w:szCs w:val="24"/>
        </w:rPr>
        <w:t>Category Management organizes books into different categories for easy browsing and searching. Books can be classified into categories such as Fiction, Non-Fiction, Academic, Biography, Children's Books, and Competitive Exam Books. The administrator can create, update, or remove categories whenever required. Proper categorization helps customers quickly find books based on their interests.</w:t>
      </w:r>
    </w:p>
    <w:p>
      <w:pPr>
        <w:pStyle w:val="16"/>
        <w:rPr>
          <w:rFonts w:ascii="Times NR MT Pro" w:eastAsia="Times NR MT Pro" w:cs="Times NR MT Pro" w:hAnsi="Times NR MT Pro"/>
          <w:b/>
          <w:bCs/>
          <w:sz w:val="24"/>
          <w:szCs w:val="24"/>
        </w:rPr>
      </w:pPr>
      <w:r>
        <w:rPr>
          <w:rFonts w:ascii="Times NR MT Pro" w:eastAsia="Times NR MT Pro" w:cs="Times NR MT Pro" w:hAnsi="Times NR MT Pro"/>
          <w:b/>
          <w:bCs/>
          <w:sz w:val="24"/>
          <w:szCs w:val="24"/>
        </w:rPr>
        <w:t>4. Shopping Cart Management</w:t>
      </w:r>
    </w:p>
    <w:p>
      <w:pPr>
        <w:pStyle w:val="16"/>
        <w:rPr>
          <w:rFonts w:ascii="Times NR MT Pro" w:eastAsia="Times NR MT Pro" w:cs="Times NR MT Pro" w:hAnsi="Times NR MT Pro"/>
          <w:sz w:val="24"/>
          <w:szCs w:val="24"/>
        </w:rPr>
      </w:pPr>
      <w:r>
        <w:rPr>
          <w:rFonts w:ascii="Times NR MT Pro" w:eastAsia="Times NR MT Pro" w:cs="Times NR MT Pro" w:hAnsi="Times NR MT Pro"/>
          <w:sz w:val="24"/>
          <w:szCs w:val="24"/>
        </w:rPr>
        <w:t>The Shopping Cart module allows customers to temporarily store the books they want to purchase. Customers can add books to the cart, increase or decrease the quantity, and remove unwanted books. The system automatically calculates the total price based on the selected books and quantities. Customers can review their cart before proceeding to checkout.</w:t>
      </w:r>
    </w:p>
    <w:p>
      <w:pPr>
        <w:pStyle w:val="16"/>
        <w:rPr>
          <w:rFonts w:ascii="Times NR MT Pro" w:eastAsia="Times NR MT Pro" w:cs="Times NR MT Pro" w:hAnsi="Times NR MT Pro"/>
          <w:b/>
          <w:bCs/>
          <w:sz w:val="24"/>
          <w:szCs w:val="24"/>
        </w:rPr>
      </w:pPr>
      <w:r>
        <w:rPr>
          <w:rFonts w:ascii="Times NR MT Pro" w:eastAsia="Times NR MT Pro" w:cs="Times NR MT Pro" w:hAnsi="Times NR MT Pro"/>
          <w:b/>
          <w:bCs/>
          <w:sz w:val="24"/>
          <w:szCs w:val="24"/>
        </w:rPr>
        <w:t>5. Order Management</w:t>
      </w:r>
    </w:p>
    <w:p>
      <w:pPr>
        <w:pStyle w:val="16"/>
        <w:rPr>
          <w:rFonts w:ascii="Times NR MT Pro" w:eastAsia="Times NR MT Pro" w:cs="Times NR MT Pro" w:hAnsi="Times NR MT Pro"/>
          <w:sz w:val="24"/>
          <w:szCs w:val="24"/>
        </w:rPr>
      </w:pPr>
      <w:r>
        <w:rPr>
          <w:rFonts w:ascii="Times NR MT Pro" w:eastAsia="Times NR MT Pro" w:cs="Times NR MT Pro" w:hAnsi="Times NR MT Pro"/>
          <w:sz w:val="24"/>
          <w:szCs w:val="24"/>
        </w:rPr>
        <w:t>This module manages the complete order process from order placement to completion. It records customer orders along with details such as ordered books, quantity, total amount, and order date. The administrator can update the order status, such as confirmed, packed, shipped, delivered, or cancelled. Customers can also view their current and previous orders.</w:t>
      </w:r>
    </w:p>
    <w:p>
      <w:pPr>
        <w:pStyle w:val="16"/>
        <w:rPr>
          <w:rFonts w:ascii="Times NR MT Pro" w:eastAsia="Times NR MT Pro" w:cs="Times NR MT Pro" w:hAnsi="Times NR MT Pro"/>
          <w:b/>
          <w:bCs/>
          <w:sz w:val="24"/>
          <w:szCs w:val="24"/>
        </w:rPr>
      </w:pPr>
      <w:r>
        <w:rPr>
          <w:rFonts w:ascii="Times NR MT Pro" w:eastAsia="Times NR MT Pro" w:cs="Times NR MT Pro" w:hAnsi="Times NR MT Pro"/>
          <w:b/>
          <w:bCs/>
          <w:sz w:val="24"/>
          <w:szCs w:val="24"/>
        </w:rPr>
        <w:t>6. Payment Management</w:t>
      </w:r>
    </w:p>
    <w:p>
      <w:pPr>
        <w:pStyle w:val="16"/>
        <w:rPr>
          <w:rFonts w:ascii="Times NR MT Pro" w:eastAsia="Times NR MT Pro" w:cs="Times NR MT Pro" w:hAnsi="Times NR MT Pro"/>
          <w:sz w:val="24"/>
          <w:szCs w:val="24"/>
        </w:rPr>
      </w:pPr>
      <w:r>
        <w:rPr>
          <w:rFonts w:ascii="Times NR MT Pro" w:eastAsia="Times NR MT Pro" w:cs="Times NR MT Pro" w:hAnsi="Times NR MT Pro"/>
          <w:sz w:val="24"/>
          <w:szCs w:val="24"/>
        </w:rPr>
        <w:t>The Payment Management module handles the payment process for customer orders. It supports online payment transactions and records important payment details such as payment amount, transaction status, and payment date. After successful payment, the system can generate a payment receipt or confirmation for the customer. This helps maintain accurate payment records.</w:t>
      </w:r>
    </w:p>
    <w:p>
      <w:pPr>
        <w:pStyle w:val="16"/>
        <w:rPr>
          <w:rFonts w:ascii="Times NR MT Pro" w:eastAsia="Times NR MT Pro" w:cs="Times NR MT Pro" w:hAnsi="Times NR MT Pro"/>
          <w:b/>
          <w:bCs/>
          <w:sz w:val="24"/>
          <w:szCs w:val="24"/>
        </w:rPr>
      </w:pPr>
      <w:r>
        <w:rPr>
          <w:rFonts w:ascii="Times NR MT Pro" w:eastAsia="Times NR MT Pro" w:cs="Times NR MT Pro" w:hAnsi="Times NR MT Pro"/>
          <w:b/>
          <w:bCs/>
          <w:sz w:val="24"/>
          <w:szCs w:val="24"/>
        </w:rPr>
        <w:t>7. Inventory Management</w:t>
      </w:r>
    </w:p>
    <w:p>
      <w:pPr>
        <w:pStyle w:val="16"/>
        <w:rPr>
          <w:rFonts w:ascii="Times NR MT Pro" w:eastAsia="Times NR MT Pro" w:cs="Times NR MT Pro" w:hAnsi="Times NR MT Pro"/>
          <w:sz w:val="24"/>
          <w:szCs w:val="24"/>
        </w:rPr>
      </w:pPr>
      <w:r>
        <w:rPr>
          <w:rFonts w:ascii="Times NR MT Pro" w:eastAsia="Times NR MT Pro" w:cs="Times NR MT Pro" w:hAnsi="Times NR MT Pro"/>
          <w:sz w:val="24"/>
          <w:szCs w:val="24"/>
        </w:rPr>
        <w:t>This module is responsible for maintaining the stock of books available in the store. Whenever a customer purchases a book, the available stock quantity is automatically updated. The system also helps the administrator monitor stock levels and identify books that are running low. Low-stock alerts can be provided so that the administrator can restock books on time.</w:t>
      </w:r>
    </w:p>
    <w:p>
      <w:pPr>
        <w:pStyle w:val="16"/>
        <w:rPr>
          <w:rFonts w:ascii="Times NR MT Pro" w:eastAsia="Times NR MT Pro" w:cs="Times NR MT Pro" w:hAnsi="Times NR MT Pro"/>
          <w:b/>
          <w:bCs/>
          <w:sz w:val="24"/>
          <w:szCs w:val="24"/>
        </w:rPr>
      </w:pPr>
      <w:r>
        <w:rPr>
          <w:rFonts w:ascii="Times NR MT Pro" w:eastAsia="Times NR MT Pro" w:cs="Times NR MT Pro" w:hAnsi="Times NR MT Pro"/>
          <w:b/>
          <w:bCs/>
          <w:sz w:val="24"/>
          <w:szCs w:val="24"/>
        </w:rPr>
        <w:t>8. Delivery Management</w:t>
      </w:r>
    </w:p>
    <w:p>
      <w:pPr>
        <w:pStyle w:val="16"/>
        <w:rPr>
          <w:rFonts w:ascii="Times NR MT Pro" w:eastAsia="Times NR MT Pro" w:cs="Times NR MT Pro" w:hAnsi="Times NR MT Pro"/>
          <w:sz w:val="24"/>
          <w:szCs w:val="24"/>
        </w:rPr>
      </w:pPr>
      <w:r>
        <w:rPr>
          <w:rFonts w:ascii="Times NR MT Pro" w:eastAsia="Times NR MT Pro" w:cs="Times NR MT Pro" w:hAnsi="Times NR MT Pro"/>
          <w:sz w:val="24"/>
          <w:szCs w:val="24"/>
        </w:rPr>
        <w:t>The Delivery Management module helps track the delivery of customer orders. It maintains information about order dispatch, shipping status, and delivery progress. Customers can check whether their order is being processed, shipped, or delivered. The module helps ensure that orders are properly tracked until they are successfully delivered to the customer.</w:t>
      </w:r>
    </w:p>
    <w:p>
      <w:pPr>
        <w:pStyle w:val="16"/>
        <w:rPr>
          <w:rFonts w:ascii="Times NR MT Pro" w:eastAsia="Times NR MT Pro" w:cs="Times NR MT Pro" w:hAnsi="Times NR MT Pro"/>
          <w:b/>
          <w:bCs/>
          <w:sz w:val="24"/>
          <w:szCs w:val="24"/>
        </w:rPr>
      </w:pPr>
      <w:r>
        <w:rPr>
          <w:rFonts w:ascii="Times NR MT Pro" w:eastAsia="Times NR MT Pro" w:cs="Times NR MT Pro" w:hAnsi="Times NR MT Pro"/>
          <w:b/>
          <w:bCs/>
          <w:sz w:val="24"/>
          <w:szCs w:val="24"/>
        </w:rPr>
        <w:t>9. Report Management</w:t>
      </w:r>
    </w:p>
    <w:p>
      <w:pPr>
        <w:pStyle w:val="16"/>
        <w:rPr>
          <w:rFonts w:ascii="Times NR MT Pro" w:eastAsia="Times NR MT Pro" w:cs="Times NR MT Pro" w:hAnsi="Times NR MT Pro"/>
          <w:sz w:val="24"/>
          <w:szCs w:val="24"/>
        </w:rPr>
      </w:pPr>
      <w:r>
        <w:rPr>
          <w:rFonts w:ascii="Times NR MT Pro" w:eastAsia="Times NR MT Pro" w:cs="Times NR MT Pro" w:hAnsi="Times NR MT Pro"/>
          <w:sz w:val="24"/>
          <w:szCs w:val="24"/>
        </w:rPr>
        <w:t>The Report Management module generates useful reports for the administrator. These include sales reports, inventory reports, customer reports, and order reports. The reports provide information about sales performance, available stock, customer activities, and order details. These reports help the administrator monitor the overall performance of the online book store and make better management decisions.</w:t>
      </w:r>
    </w:p>
    <w:p>
      <w:pPr>
        <w:pStyle w:val="16"/>
        <w:rPr>
          <w:rFonts w:ascii="Times NR MT Pro" w:eastAsia="Times NR MT Pro" w:cs="Times NR MT Pro" w:hAnsi="Times NR MT Pro"/>
        </w:rPr>
      </w:pPr>
      <w:r>
        <w:rPr>
          <w:rFonts w:ascii="Times NR MT Pro" w:eastAsia="Times NR MT Pro" w:cs="Times NR MT Pro" w:hAnsi="Times NR MT Pro"/>
          <w:b/>
          <w:bCs/>
        </w:rPr>
        <w:t>8. INPUT REQUIREMENTS</w:t>
      </w:r>
    </w:p>
    <w:p>
      <w:pPr>
        <w:pStyle w:val="16"/>
        <w:bidi w:val="0"/>
        <w:jc w:val="left"/>
        <w:rPr>
          <w:rFonts w:ascii="Times NR MT Pro" w:eastAsia="Times NR MT Pro" w:cs="Times NR MT Pro" w:hAnsi="Times NR MT Pro"/>
        </w:rPr>
      </w:pPr>
      <w:r>
        <w:rPr>
          <w:rFonts w:ascii="Times NR MT Pro" w:eastAsia="Times NR MT Pro" w:cs="Times NR MT Pro" w:hAnsi="Times NR MT Pro"/>
        </w:rPr>
        <w:t>Defines the data the system needs to work:</w:t>
      </w:r>
    </w:p>
    <w:p>
      <w:pPr>
        <w:pStyle w:val="16"/>
        <w:bidi w:val="0"/>
        <w:jc w:val="left"/>
        <w:rPr>
          <w:rFonts w:ascii="Times NR MT Pro" w:eastAsia="Times NR MT Pro" w:cs="Times NR MT Pro" w:hAnsi="Times NR MT Pro"/>
        </w:rPr>
      </w:pPr>
      <w:r>
        <w:rPr>
          <w:rFonts w:ascii="Times NR MT Pro" w:eastAsia="Times NR MT Pro" w:cs="Times NR MT Pro" w:hAnsi="Times NR MT Pro"/>
        </w:rPr>
        <w:t xml:space="preserve">  • </w:t>
      </w:r>
      <w:r>
        <w:rPr>
          <w:rFonts w:ascii="Times NR MT Pro" w:eastAsia="Times NR MT Pro" w:cs="Times NR MT Pro" w:hAnsi="Times NR MT Pro"/>
        </w:rPr>
        <w:t>Book details (title, author, price, category).</w:t>
      </w:r>
    </w:p>
    <w:p>
      <w:pPr>
        <w:pStyle w:val="16"/>
        <w:bidi w:val="0"/>
        <w:jc w:val="left"/>
        <w:rPr>
          <w:rFonts w:ascii="Times NR MT Pro" w:eastAsia="Times NR MT Pro" w:cs="Times NR MT Pro" w:hAnsi="Times NR MT Pro"/>
        </w:rPr>
      </w:pPr>
      <w:r>
        <w:rPr>
          <w:rFonts w:ascii="Times NR MT Pro" w:eastAsia="Times NR MT Pro" w:cs="Times NR MT Pro" w:hAnsi="Times NR MT Pro"/>
        </w:rPr>
        <w:t xml:space="preserve">  • </w:t>
      </w:r>
      <w:r>
        <w:rPr>
          <w:rFonts w:ascii="Times NR MT Pro" w:eastAsia="Times NR MT Pro" w:cs="Times NR MT Pro" w:hAnsi="Times NR MT Pro"/>
        </w:rPr>
        <w:t>Customer information (profile and address).</w:t>
      </w:r>
    </w:p>
    <w:p>
      <w:pPr>
        <w:pStyle w:val="16"/>
        <w:bidi w:val="0"/>
        <w:jc w:val="left"/>
        <w:rPr>
          <w:rFonts w:ascii="Times NR MT Pro" w:eastAsia="Times NR MT Pro" w:cs="Times NR MT Pro" w:hAnsi="Times NR MT Pro"/>
        </w:rPr>
      </w:pPr>
      <w:r>
        <w:rPr>
          <w:rFonts w:ascii="Times NR MT Pro" w:eastAsia="Times NR MT Pro" w:cs="Times NR MT Pro" w:hAnsi="Times NR MT Pro"/>
        </w:rPr>
        <w:t xml:space="preserve">  • </w:t>
      </w:r>
      <w:r>
        <w:rPr>
          <w:rFonts w:ascii="Times NR MT Pro" w:eastAsia="Times NR MT Pro" w:cs="Times NR MT Pro" w:hAnsi="Times NR MT Pro"/>
        </w:rPr>
        <w:t>Login credentials.</w:t>
      </w:r>
    </w:p>
    <w:p>
      <w:pPr>
        <w:pStyle w:val="16"/>
        <w:bidi w:val="0"/>
        <w:jc w:val="left"/>
        <w:rPr>
          <w:rFonts w:ascii="Times NR MT Pro" w:eastAsia="Times NR MT Pro" w:cs="Times NR MT Pro" w:hAnsi="Times NR MT Pro"/>
        </w:rPr>
      </w:pPr>
      <w:r>
        <w:rPr>
          <w:rFonts w:ascii="Times NR MT Pro" w:eastAsia="Times NR MT Pro" w:cs="Times NR MT Pro" w:hAnsi="Times NR MT Pro"/>
        </w:rPr>
        <w:t xml:space="preserve">  • </w:t>
      </w:r>
      <w:r>
        <w:rPr>
          <w:rFonts w:ascii="Times NR MT Pro" w:eastAsia="Times NR MT Pro" w:cs="Times NR MT Pro" w:hAnsi="Times NR MT Pro"/>
        </w:rPr>
        <w:t>Order details.</w:t>
      </w:r>
    </w:p>
    <w:p>
      <w:pPr>
        <w:pStyle w:val="16"/>
        <w:bidi w:val="0"/>
        <w:jc w:val="left"/>
        <w:rPr>
          <w:rFonts w:ascii="Times NR MT Pro" w:eastAsia="Times NR MT Pro" w:cs="Times NR MT Pro" w:hAnsi="Times NR MT Pro"/>
        </w:rPr>
      </w:pPr>
      <w:r>
        <w:rPr>
          <w:rFonts w:ascii="Times NR MT Pro" w:eastAsia="Times NR MT Pro" w:cs="Times NR MT Pro" w:hAnsi="Times NR MT Pro"/>
        </w:rPr>
        <w:t xml:space="preserve">  • </w:t>
      </w:r>
      <w:r>
        <w:rPr>
          <w:rFonts w:ascii="Times NR MT Pro" w:eastAsia="Times NR MT Pro" w:cs="Times NR MT Pro" w:hAnsi="Times NR MT Pro"/>
        </w:rPr>
        <w:t>Payment details.</w:t>
      </w:r>
    </w:p>
    <w:p>
      <w:pPr>
        <w:pStyle w:val="16"/>
        <w:bidi w:val="0"/>
        <w:jc w:val="left"/>
        <w:rPr>
          <w:rFonts w:ascii="Times NR MT Pro" w:eastAsia="Times NR MT Pro" w:cs="Times NR MT Pro" w:hAnsi="Times NR MT Pro"/>
          <w:b/>
          <w:bCs/>
        </w:rPr>
      </w:pPr>
      <w:r>
        <w:rPr>
          <w:rFonts w:ascii="Times NR MT Pro" w:eastAsia="Times NR MT Pro" w:cs="Times NR MT Pro" w:hAnsi="Times NR MT Pro"/>
        </w:rPr>
        <w:t>Inputs are the raw data entered into the Online Book Store.</w:t>
      </w:r>
    </w:p>
    <w:p>
      <w:pPr>
        <w:pStyle w:val="16"/>
        <w:bidi w:val="0"/>
        <w:jc w:val="left"/>
        <w:rPr>
          <w:rFonts w:ascii="Times NR MT Pro" w:eastAsia="Times NR MT Pro" w:cs="Times NR MT Pro" w:hAnsi="Times NR MT Pro"/>
        </w:rPr>
      </w:pPr>
      <w:r>
        <w:rPr>
          <w:rFonts w:ascii="Times NR MT Pro" w:eastAsia="Times NR MT Pro" w:cs="Times NR MT Pro" w:hAnsi="Times NR MT Pro"/>
          <w:b/>
          <w:bCs/>
        </w:rPr>
        <w:t>9. OUTPUT REQUIREMENTS</w:t>
      </w:r>
    </w:p>
    <w:p>
      <w:pPr>
        <w:pStyle w:val="16"/>
        <w:bidi w:val="0"/>
        <w:jc w:val="left"/>
        <w:rPr>
          <w:rFonts w:ascii="Times NR MT Pro" w:eastAsia="Times NR MT Pro" w:cs="Times NR MT Pro" w:hAnsi="Times NR MT Pro"/>
        </w:rPr>
      </w:pPr>
      <w:r>
        <w:rPr>
          <w:rFonts w:ascii="Times NR MT Pro" w:eastAsia="Times NR MT Pro" w:cs="Times NR MT Pro" w:hAnsi="Times NR MT Pro"/>
        </w:rPr>
        <w:t>Specifies the results the system produces:</w:t>
      </w:r>
    </w:p>
    <w:p>
      <w:pPr>
        <w:pStyle w:val="16"/>
        <w:bidi w:val="0"/>
        <w:jc w:val="left"/>
        <w:rPr>
          <w:rFonts w:ascii="Times NR MT Pro" w:eastAsia="Times NR MT Pro" w:cs="Times NR MT Pro" w:hAnsi="Times NR MT Pro"/>
        </w:rPr>
      </w:pPr>
      <w:r>
        <w:rPr>
          <w:rFonts w:ascii="Times NR MT Pro" w:eastAsia="Times NR MT Pro" w:cs="Times NR MT Pro" w:hAnsi="Times NR MT Pro"/>
        </w:rPr>
        <w:t xml:space="preserve">  • </w:t>
      </w:r>
      <w:r>
        <w:rPr>
          <w:rFonts w:ascii="Times NR MT Pro" w:eastAsia="Times NR MT Pro" w:cs="Times NR MT Pro" w:hAnsi="Times NR MT Pro"/>
        </w:rPr>
        <w:t>Customer account confirmation.</w:t>
      </w:r>
    </w:p>
    <w:p>
      <w:pPr>
        <w:pStyle w:val="16"/>
        <w:bidi w:val="0"/>
        <w:jc w:val="left"/>
        <w:rPr>
          <w:rFonts w:ascii="Times NR MT Pro" w:eastAsia="Times NR MT Pro" w:cs="Times NR MT Pro" w:hAnsi="Times NR MT Pro"/>
        </w:rPr>
      </w:pPr>
      <w:r>
        <w:rPr>
          <w:rFonts w:ascii="Times NR MT Pro" w:eastAsia="Times NR MT Pro" w:cs="Times NR MT Pro" w:hAnsi="Times NR MT Pro"/>
        </w:rPr>
        <w:t xml:space="preserve">  • </w:t>
      </w:r>
      <w:r>
        <w:rPr>
          <w:rFonts w:ascii="Times NR MT Pro" w:eastAsia="Times NR MT Pro" w:cs="Times NR MT Pro" w:hAnsi="Times NR MT Pro"/>
        </w:rPr>
        <w:t>Book search results.</w:t>
      </w:r>
    </w:p>
    <w:p>
      <w:pPr>
        <w:pStyle w:val="16"/>
        <w:bidi w:val="0"/>
        <w:jc w:val="left"/>
        <w:rPr>
          <w:rFonts w:ascii="Times NR MT Pro" w:eastAsia="Times NR MT Pro" w:cs="Times NR MT Pro" w:hAnsi="Times NR MT Pro"/>
        </w:rPr>
      </w:pPr>
      <w:r>
        <w:rPr>
          <w:rFonts w:ascii="Times NR MT Pro" w:eastAsia="Times NR MT Pro" w:cs="Times NR MT Pro" w:hAnsi="Times NR MT Pro"/>
        </w:rPr>
        <w:t xml:space="preserve">  • </w:t>
      </w:r>
      <w:r>
        <w:rPr>
          <w:rFonts w:ascii="Times NR MT Pro" w:eastAsia="Times NR MT Pro" w:cs="Times NR MT Pro" w:hAnsi="Times NR MT Pro"/>
        </w:rPr>
        <w:t>Order confirmation.</w:t>
      </w:r>
    </w:p>
    <w:p>
      <w:pPr>
        <w:pStyle w:val="16"/>
        <w:bidi w:val="0"/>
        <w:jc w:val="left"/>
        <w:rPr>
          <w:rFonts w:ascii="Times NR MT Pro" w:eastAsia="Times NR MT Pro" w:cs="Times NR MT Pro" w:hAnsi="Times NR MT Pro"/>
        </w:rPr>
      </w:pPr>
      <w:r>
        <w:rPr>
          <w:rFonts w:ascii="Times NR MT Pro" w:eastAsia="Times NR MT Pro" w:cs="Times NR MT Pro" w:hAnsi="Times NR MT Pro"/>
        </w:rPr>
        <w:t xml:space="preserve">  • </w:t>
      </w:r>
      <w:r>
        <w:rPr>
          <w:rFonts w:ascii="Times NR MT Pro" w:eastAsia="Times NR MT Pro" w:cs="Times NR MT Pro" w:hAnsi="Times NR MT Pro"/>
        </w:rPr>
        <w:t>Payment receipt.</w:t>
      </w:r>
    </w:p>
    <w:p>
      <w:pPr>
        <w:pStyle w:val="16"/>
        <w:bidi w:val="0"/>
        <w:jc w:val="left"/>
        <w:rPr>
          <w:rFonts w:ascii="Times NR MT Pro" w:eastAsia="Times NR MT Pro" w:cs="Times NR MT Pro" w:hAnsi="Times NR MT Pro"/>
        </w:rPr>
      </w:pPr>
      <w:r>
        <w:rPr>
          <w:rFonts w:ascii="Times NR MT Pro" w:eastAsia="Times NR MT Pro" w:cs="Times NR MT Pro" w:hAnsi="Times NR MT Pro"/>
        </w:rPr>
        <w:t xml:space="preserve">  • </w:t>
      </w:r>
      <w:r>
        <w:rPr>
          <w:rFonts w:ascii="Times NR MT Pro" w:eastAsia="Times NR MT Pro" w:cs="Times NR MT Pro" w:hAnsi="Times NR MT Pro"/>
        </w:rPr>
        <w:t>Order tracking details.</w:t>
      </w:r>
    </w:p>
    <w:p>
      <w:pPr>
        <w:pStyle w:val="16"/>
        <w:bidi w:val="0"/>
        <w:jc w:val="left"/>
        <w:rPr>
          <w:rFonts w:ascii="Times NR MT Pro" w:eastAsia="Times NR MT Pro" w:cs="Times NR MT Pro" w:hAnsi="Times NR MT Pro"/>
        </w:rPr>
      </w:pPr>
      <w:r>
        <w:rPr>
          <w:rFonts w:ascii="Times NR MT Pro" w:eastAsia="Times NR MT Pro" w:cs="Times NR MT Pro" w:hAnsi="Times NR MT Pro"/>
        </w:rPr>
        <w:t xml:space="preserve">  • </w:t>
      </w:r>
      <w:r>
        <w:rPr>
          <w:rFonts w:ascii="Times NR MT Pro" w:eastAsia="Times NR MT Pro" w:cs="Times NR MT Pro" w:hAnsi="Times NR MT Pro"/>
        </w:rPr>
        <w:t>Sales and inventory reports.</w:t>
      </w:r>
    </w:p>
    <w:p>
      <w:pPr>
        <w:pStyle w:val="16"/>
        <w:bidi w:val="0"/>
        <w:jc w:val="left"/>
        <w:rPr>
          <w:rFonts w:ascii="Times NR MT Pro" w:eastAsia="Times NR MT Pro" w:cs="Times NR MT Pro" w:hAnsi="Times NR MT Pro"/>
          <w:b/>
          <w:bCs/>
        </w:rPr>
      </w:pPr>
      <w:r>
        <w:rPr>
          <w:rFonts w:ascii="Times NR MT Pro" w:eastAsia="Times NR MT Pro" w:cs="Times NR MT Pro" w:hAnsi="Times NR MT Pro"/>
        </w:rPr>
        <w:t>Outputs are what users see after the system processes inputs.</w:t>
      </w:r>
    </w:p>
    <w:p>
      <w:pPr>
        <w:pStyle w:val="16"/>
        <w:bidi w:val="0"/>
        <w:jc w:val="left"/>
        <w:rPr>
          <w:rFonts w:ascii="Times NR MT Pro" w:eastAsia="Times NR MT Pro" w:cs="Times NR MT Pro" w:hAnsi="Times NR MT Pro"/>
        </w:rPr>
      </w:pPr>
      <w:r>
        <w:rPr>
          <w:rFonts w:ascii="Times NR MT Pro" w:eastAsia="Times NR MT Pro" w:cs="Times NR MT Pro" w:hAnsi="Times NR MT Pro"/>
          <w:b/>
          <w:bCs/>
        </w:rPr>
        <w:t>10. CONSTRAINTS</w:t>
      </w:r>
    </w:p>
    <w:p>
      <w:pPr>
        <w:pStyle w:val="16"/>
        <w:bidi w:val="0"/>
        <w:jc w:val="left"/>
        <w:rPr>
          <w:rFonts w:ascii="Times NR MT Pro" w:eastAsia="Times NR MT Pro" w:cs="Times NR MT Pro" w:hAnsi="Times NR MT Pro"/>
        </w:rPr>
      </w:pPr>
      <w:r>
        <w:rPr>
          <w:rFonts w:ascii="Times NR MT Pro" w:eastAsia="Times NR MT Pro" w:cs="Times NR MT Pro" w:hAnsi="Times NR MT Pro"/>
        </w:rPr>
        <w:t>Lists the boundaries and challenges:</w:t>
      </w:r>
    </w:p>
    <w:p>
      <w:pPr>
        <w:pStyle w:val="16"/>
        <w:bidi w:val="0"/>
        <w:jc w:val="left"/>
        <w:rPr>
          <w:rFonts w:ascii="Times NR MT Pro" w:eastAsia="Times NR MT Pro" w:cs="Times NR MT Pro" w:hAnsi="Times NR MT Pro"/>
        </w:rPr>
      </w:pPr>
      <w:r>
        <w:rPr>
          <w:rFonts w:ascii="Times NR MT Pro" w:eastAsia="Times NR MT Pro" w:cs="Times NR MT Pro" w:hAnsi="Times NR MT Pro"/>
        </w:rPr>
        <w:t xml:space="preserve">  • </w:t>
      </w:r>
      <w:r>
        <w:rPr>
          <w:rFonts w:ascii="Times NR MT Pro" w:eastAsia="Times NR MT Pro" w:cs="Times NR MT Pro" w:hAnsi="Times NR MT Pro"/>
        </w:rPr>
        <w:t>Requires a stable internet connection.</w:t>
      </w:r>
    </w:p>
    <w:p>
      <w:pPr>
        <w:pStyle w:val="16"/>
        <w:bidi w:val="0"/>
        <w:jc w:val="left"/>
        <w:rPr>
          <w:rFonts w:ascii="Times NR MT Pro" w:eastAsia="Times NR MT Pro" w:cs="Times NR MT Pro" w:hAnsi="Times NR MT Pro"/>
        </w:rPr>
      </w:pPr>
      <w:r>
        <w:rPr>
          <w:rFonts w:ascii="Times NR MT Pro" w:eastAsia="Times NR MT Pro" w:cs="Times NR MT Pro" w:hAnsi="Times NR MT Pro"/>
        </w:rPr>
        <w:t xml:space="preserve">  • </w:t>
      </w:r>
      <w:r>
        <w:rPr>
          <w:rFonts w:ascii="Times NR MT Pro" w:eastAsia="Times NR MT Pro" w:cs="Times NR MT Pro" w:hAnsi="Times NR MT Pro"/>
        </w:rPr>
        <w:t>Real payment gateway integration may not be included.</w:t>
      </w:r>
    </w:p>
    <w:p>
      <w:pPr>
        <w:pStyle w:val="16"/>
        <w:bidi w:val="0"/>
        <w:jc w:val="left"/>
        <w:rPr>
          <w:rFonts w:ascii="Times NR MT Pro" w:eastAsia="Times NR MT Pro" w:cs="Times NR MT Pro" w:hAnsi="Times NR MT Pro"/>
        </w:rPr>
      </w:pPr>
      <w:r>
        <w:rPr>
          <w:rFonts w:ascii="Times NR MT Pro" w:eastAsia="Times NR MT Pro" w:cs="Times NR MT Pro" w:hAnsi="Times NR MT Pro"/>
        </w:rPr>
        <w:t xml:space="preserve">  • </w:t>
      </w:r>
      <w:r>
        <w:rPr>
          <w:rFonts w:ascii="Times NR MT Pro" w:eastAsia="Times NR MT Pro" w:cs="Times NR MT Pro" w:hAnsi="Times NR MT Pro"/>
        </w:rPr>
        <w:t>Live delivery tracking may not be supported.</w:t>
      </w:r>
    </w:p>
    <w:p>
      <w:pPr>
        <w:pStyle w:val="16"/>
        <w:bidi w:val="0"/>
        <w:jc w:val="left"/>
        <w:rPr>
          <w:rFonts w:ascii="Times NR MT Pro" w:eastAsia="Times NR MT Pro" w:cs="Times NR MT Pro" w:hAnsi="Times NR MT Pro"/>
        </w:rPr>
      </w:pPr>
      <w:r>
        <w:rPr>
          <w:rFonts w:ascii="Times NR MT Pro" w:eastAsia="Times NR MT Pro" w:cs="Times NR MT Pro" w:hAnsi="Times NR MT Pro"/>
        </w:rPr>
        <w:t xml:space="preserve">  • </w:t>
      </w:r>
      <w:r>
        <w:rPr>
          <w:rFonts w:ascii="Times NR MT Pro" w:eastAsia="Times NR MT Pro" w:cs="Times NR MT Pro" w:hAnsi="Times NR MT Pro"/>
        </w:rPr>
        <w:t>Must protect customer information and payment data.</w:t>
      </w:r>
    </w:p>
    <w:p>
      <w:pPr>
        <w:pStyle w:val="16"/>
        <w:bidi w:val="0"/>
        <w:jc w:val="left"/>
        <w:rPr>
          <w:rFonts w:ascii="Times NR MT Pro" w:eastAsia="Times NR MT Pro" w:cs="Times NR MT Pro" w:hAnsi="Times NR MT Pro"/>
          <w:b/>
          <w:bCs/>
        </w:rPr>
      </w:pPr>
      <w:r>
        <w:rPr>
          <w:rFonts w:ascii="Times NR MT Pro" w:eastAsia="Times NR MT Pro" w:cs="Times NR MT Pro" w:hAnsi="Times NR MT Pro"/>
        </w:rPr>
        <w:t>These are the practical limits the system must work within.</w:t>
      </w:r>
    </w:p>
    <w:p>
      <w:pPr>
        <w:pStyle w:val="16"/>
        <w:bidi w:val="0"/>
        <w:jc w:val="left"/>
        <w:rPr>
          <w:rFonts w:ascii="Times NR MT Pro" w:eastAsia="Times NR MT Pro" w:cs="Times NR MT Pro" w:hAnsi="Times NR MT Pro"/>
        </w:rPr>
      </w:pPr>
      <w:r>
        <w:rPr>
          <w:rFonts w:ascii="Times NR MT Pro" w:eastAsia="Times NR MT Pro" w:cs="Times NR MT Pro" w:hAnsi="Times NR MT Pro"/>
          <w:b/>
          <w:bCs/>
        </w:rPr>
        <w:t>CONCLUSION</w:t>
      </w:r>
    </w:p>
    <w:p>
      <w:pPr>
        <w:pStyle w:val="16"/>
        <w:bidi w:val="0"/>
        <w:spacing w:before="0" w:after="140"/>
        <w:jc w:val="left"/>
      </w:pPr>
      <w:r>
        <w:rPr>
          <w:rFonts w:ascii="Times NR MT Pro" w:eastAsia="Times NR MT Pro" w:cs="Times NR MT Pro" w:hAnsi="Times NR MT Pro"/>
        </w:rPr>
        <w:t>The Online Book Store is a secure, scalable, and user-friendly e-commerce solution that simplifies book purchasing while helping administrators efficiently manage books, customers, orders, and inventory.</w:t>
      </w:r>
    </w:p>
    <w:sectPr>
      <w:pgSz w:w="12240" w:h="15840"/>
      <w:pgMar w:top="567" w:right="567" w:bottom="567" w:left="1134" w:header="720" w:footer="720" w:gutter="0"/>
      <w:pgNumType/>
      <w:docGrid w:linePitch="326" w:charSpace="0"/>
    </w:sectPr>
  </w:body>
</w:document>
</file>

<file path=word/fontTable.xml><?xml version="1.0" encoding="utf-8"?>
<w:fonts xmlns:w="http://schemas.openxmlformats.org/wordprocessingml/2006/main" xmlns:r="http://schemas.openxmlformats.org/officeDocument/2006/relationships">
  <w:font w:name="Times NR MT Pro">
    <w:panose1 w:val="00000000000000000000"/>
    <w:charset w:val="01"/>
    <w:family w:val="swiss"/>
    <w:pitch w:val="variable"/>
    <w:sig w:usb0="00000000" w:usb1="00000000" w:usb2="00000000" w:usb3="00000000" w:csb0="00000000" w:csb1="00000000"/>
  </w:font>
  <w:font w:name="Times New Roman">
    <w:panose1 w:val="00000000000000000000"/>
    <w:charset w:val="00"/>
    <w:family w:val="roman"/>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Liberation Sans">
    <w:altName w:val="Arial"/>
    <w:panose1 w:val="00000000000000000000"/>
    <w:charset w:val="01"/>
    <w:family w:val="roman"/>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216"/>
  <w:displayBackgroundShape/>
  <w:bordersDoNotSurroundHeader w:val="0"/>
  <w:bordersDoNotSurroundFooter w:val="0"/>
  <w:defaultTabStop w:val="709"/>
  <w:drawingGridHorizontalSpacing w:val="1"/>
  <w:drawingGridVerticalSpacing w:val="1"/>
  <w:doNotUseMarginsForDrawingGridOrigin/>
  <w:drawingGridHorizontalOrigin w:val="0"/>
  <w:drawingGridVerticalOrigin w:val="0"/>
  <w:displayHorizontalDrawingGridEvery w:val="0"/>
  <w:displayVerticalDrawingGridEvery w:val="0"/>
  <w:noPunctuationKerning/>
  <w:compat>
    <w:spaceForUL/>
    <w:balanceSingleByteDoubleByteWidth/>
    <w:ulTrailSpace/>
    <w:adjustLineHeightInTable/>
    <w:doNotUseHTMLParagraphAutoSpacing/>
    <w:growAutofit/>
    <w:doNotUseIndentAsNumberingTabStop/>
    <w:useAltKinsokuLineBreakRules/>
    <w:splitPgBreakAndParaMark/>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uppressAutoHyphens/>
      <w:bidi w:val="0"/>
    </w:pPr>
    <w:rPr>
      <w:rFonts w:ascii="Liberation Sans" w:eastAsia="Liberation Sans" w:cs="Liberation Sans" w:hAnsi="Liberation Sans"/>
      <w:color w:val="auto"/>
      <w:sz w:val="24"/>
      <w:szCs w:val="24"/>
      <w:lang w:val="en-US" w:eastAsia="zh-CN" w:bidi="hi-I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customStyle="1" w:styleId="15">
    <w:name w:val="Heading"/>
    <w:basedOn w:val="0"/>
    <w:next w:val="16"/>
    <w:pPr>
      <w:keepNext/>
      <w:widowControl w:val="0"/>
      <w:suppressAutoHyphens/>
      <w:spacing w:before="240" w:after="120"/>
    </w:pPr>
    <w:rPr>
      <w:rFonts w:ascii="Liberation Sans" w:eastAsia="Liberation Sans" w:cs="Liberation Sans" w:hAnsi="Liberation Sans"/>
      <w:sz w:val="28"/>
      <w:szCs w:val="28"/>
    </w:rPr>
  </w:style>
  <w:style w:type="paragraph" w:styleId="16">
    <w:name w:val="Body Text"/>
    <w:basedOn w:val="0"/>
    <w:pPr>
      <w:spacing w:before="0" w:after="140" w:line="276" w:lineRule="auto"/>
    </w:pPr>
  </w:style>
  <w:style w:type="paragraph" w:styleId="17">
    <w:name w:val="List"/>
    <w:basedOn w:val="16"/>
  </w:style>
  <w:style w:type="paragraph" w:styleId="18">
    <w:name w:val="caption"/>
    <w:basedOn w:val="0"/>
    <w:pPr>
      <w:widowControl w:val="0"/>
      <w:suppressLineNumbers/>
      <w:suppressAutoHyphens/>
      <w:spacing w:before="120" w:after="120"/>
    </w:pPr>
    <w:rPr>
      <w:i/>
      <w:iCs/>
      <w:sz w:val="24"/>
      <w:szCs w:val="24"/>
    </w:rPr>
  </w:style>
  <w:style w:type="paragraph" w:customStyle="1" w:styleId="19">
    <w:name w:val="Index"/>
    <w:basedOn w:val="0"/>
    <w:pPr>
      <w:widowControl w:val="0"/>
      <w:suppressLineNumbers/>
      <w:suppressAutoHyphens/>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8</TotalTime>
  <Application>Yozo_Office</Application>
  <Pages>1</Pages>
  <Words>1</Words>
  <Characters>1</Characters>
  <Lines>1</Lines>
  <Paragraphs>0</Paragraphs>
  <CharactersWithSpaces>1</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title>Text To Word</dc:title>
  <cp:lastModifiedBy>vivo user</cp:lastModifiedBy>
  <cp:revision>1</cp:revision>
  <dcterms:created xsi:type="dcterms:W3CDTF">2026-09-16T05:40:58Z</dcterms:created>
  <dcterms:modified xsi:type="dcterms:W3CDTF">2026-09-16T05:46:48Z</dcterms:modified>
</cp:coreProperties>
</file>